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Pr="00CA6490" w:rsidRDefault="00B35EC2" w:rsidP="00D74480">
      <w:pPr>
        <w:pStyle w:val="Title"/>
        <w:jc w:val="left"/>
        <w:rPr>
          <w:b/>
        </w:rPr>
      </w:pPr>
      <w:sdt>
        <w:sdtPr>
          <w:rPr>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422E5">
            <w:rPr>
              <w:b/>
            </w:rPr>
            <w:t xml:space="preserve">Final </w:t>
          </w:r>
          <w:proofErr w:type="gramStart"/>
          <w:r w:rsidR="00A422E5">
            <w:rPr>
              <w:b/>
            </w:rPr>
            <w:t>Project  Analysis</w:t>
          </w:r>
          <w:proofErr w:type="gramEnd"/>
          <w:r w:rsidR="00A422E5">
            <w:rPr>
              <w:b/>
            </w:rPr>
            <w:t xml:space="preserve"> Report</w:t>
          </w:r>
        </w:sdtContent>
      </w:sdt>
    </w:p>
    <w:p w:rsidR="00B823AA" w:rsidRDefault="00ED25B6" w:rsidP="00ED25B6">
      <w:pPr>
        <w:pStyle w:val="Title2"/>
        <w:ind w:left="1440" w:firstLine="720"/>
        <w:jc w:val="left"/>
      </w:pPr>
      <w:r>
        <w:rPr>
          <w:b/>
        </w:rPr>
        <w:t xml:space="preserve">          </w:t>
      </w:r>
      <w:r w:rsidR="00727EE7" w:rsidRPr="00CA6490">
        <w:rPr>
          <w:b/>
        </w:rPr>
        <w:t>Author’s Name:</w:t>
      </w:r>
      <w:r w:rsidR="00727EE7">
        <w:t xml:space="preserve"> </w:t>
      </w:r>
      <w:r w:rsidR="00751EB5">
        <w:t>Group A (</w:t>
      </w:r>
      <w:r w:rsidR="007276BB">
        <w:t>S</w:t>
      </w:r>
      <w:r w:rsidR="00727EE7">
        <w:t>hivani Sharma</w:t>
      </w:r>
      <w:r w:rsidR="00751EB5">
        <w:t xml:space="preserve"> and Rupali </w:t>
      </w:r>
      <w:proofErr w:type="spellStart"/>
      <w:r w:rsidR="00751EB5">
        <w:t>Somani</w:t>
      </w:r>
      <w:proofErr w:type="spellEnd"/>
      <w:r w:rsidR="00751EB5">
        <w:t>)</w:t>
      </w:r>
      <w:r w:rsidR="007276BB">
        <w:t xml:space="preserve"> </w:t>
      </w:r>
    </w:p>
    <w:p w:rsidR="00E81978" w:rsidRDefault="00ED25B6" w:rsidP="00ED25B6">
      <w:pPr>
        <w:pStyle w:val="Title2"/>
        <w:jc w:val="left"/>
      </w:pPr>
      <w:r>
        <w:rPr>
          <w:b/>
        </w:rPr>
        <w:t xml:space="preserve">                                              </w:t>
      </w:r>
      <w:r w:rsidR="00727EE7" w:rsidRPr="00CA6490">
        <w:rPr>
          <w:b/>
        </w:rPr>
        <w:t>Course Number:</w:t>
      </w:r>
      <w:r w:rsidR="00727EE7">
        <w:t xml:space="preserve"> ALY6015</w:t>
      </w:r>
    </w:p>
    <w:p w:rsidR="00727EE7" w:rsidRDefault="00ED25B6" w:rsidP="00ED25B6">
      <w:pPr>
        <w:pStyle w:val="Title2"/>
        <w:jc w:val="left"/>
      </w:pPr>
      <w:r>
        <w:rPr>
          <w:b/>
        </w:rPr>
        <w:t xml:space="preserve">                                              </w:t>
      </w:r>
      <w:r w:rsidR="00727EE7" w:rsidRPr="00CA6490">
        <w:rPr>
          <w:b/>
        </w:rPr>
        <w:t>Course Title:</w:t>
      </w:r>
      <w:r w:rsidR="00727EE7">
        <w:t xml:space="preserve"> Intermediate Analytics</w:t>
      </w:r>
    </w:p>
    <w:p w:rsidR="00727EE7" w:rsidRDefault="00ED25B6" w:rsidP="00B823AA">
      <w:pPr>
        <w:pStyle w:val="Title2"/>
      </w:pPr>
      <w:r>
        <w:rPr>
          <w:b/>
        </w:rPr>
        <w:t xml:space="preserve">    </w:t>
      </w:r>
      <w:r w:rsidR="00727EE7" w:rsidRPr="00CA6490">
        <w:rPr>
          <w:b/>
        </w:rPr>
        <w:t>Academic Term:</w:t>
      </w:r>
      <w:r w:rsidR="00727EE7">
        <w:t xml:space="preserve"> Fall 2019 CPS Analytics</w:t>
      </w:r>
    </w:p>
    <w:p w:rsidR="00727EE7" w:rsidRDefault="00ED25B6" w:rsidP="00ED25B6">
      <w:pPr>
        <w:pStyle w:val="Title2"/>
        <w:jc w:val="left"/>
      </w:pPr>
      <w:r>
        <w:rPr>
          <w:b/>
        </w:rPr>
        <w:t xml:space="preserve">                                              </w:t>
      </w:r>
      <w:r w:rsidR="00727EE7" w:rsidRPr="00CA6490">
        <w:rPr>
          <w:b/>
        </w:rPr>
        <w:t>Instructor’s Name:</w:t>
      </w:r>
      <w:r w:rsidR="00727EE7">
        <w:t xml:space="preserve"> </w:t>
      </w:r>
      <w:r w:rsidR="00792C3D">
        <w:t xml:space="preserve">Joe </w:t>
      </w:r>
      <w:r w:rsidR="008708A1">
        <w:t xml:space="preserve">Manseau </w:t>
      </w:r>
    </w:p>
    <w:p w:rsidR="00727EE7" w:rsidRDefault="00ED25B6" w:rsidP="00B823AA">
      <w:pPr>
        <w:pStyle w:val="Title2"/>
      </w:pPr>
      <w:r>
        <w:rPr>
          <w:b/>
        </w:rPr>
        <w:t xml:space="preserve">      </w:t>
      </w:r>
      <w:r w:rsidR="00727EE7" w:rsidRPr="00CA6490">
        <w:rPr>
          <w:b/>
        </w:rPr>
        <w:t>Assignment Completion Date:</w:t>
      </w:r>
      <w:r w:rsidR="00727EE7">
        <w:t xml:space="preserve"> </w:t>
      </w:r>
      <w:r w:rsidR="00CA6490">
        <w:t>1</w:t>
      </w:r>
      <w:r w:rsidR="00A40DC1">
        <w:t>2</w:t>
      </w:r>
      <w:r w:rsidR="00CA6490">
        <w:t>-</w:t>
      </w:r>
      <w:r w:rsidR="00031B3A">
        <w:t>1</w:t>
      </w:r>
      <w:r w:rsidR="006F4AFE">
        <w:t>2</w:t>
      </w:r>
      <w:r w:rsidR="00CA6490">
        <w:t>-2019</w:t>
      </w:r>
    </w:p>
    <w:p w:rsidR="00CA6490" w:rsidRPr="00CA6490" w:rsidRDefault="004D1E3D" w:rsidP="00B823AA">
      <w:pPr>
        <w:pStyle w:val="Title2"/>
        <w:rPr>
          <w:b/>
        </w:rPr>
      </w:pPr>
      <w:r>
        <w:rPr>
          <w:b/>
        </w:rPr>
        <w:t xml:space="preserve"> </w:t>
      </w:r>
    </w:p>
    <w:p w:rsidR="00CA6490" w:rsidRDefault="00CA6490" w:rsidP="00B823AA">
      <w:pPr>
        <w:pStyle w:val="Title2"/>
      </w:pPr>
      <w:r>
        <w:rPr>
          <w:noProof/>
        </w:rPr>
        <w:drawing>
          <wp:inline distT="0" distB="0" distL="0" distR="0" wp14:anchorId="01FD5F3C" wp14:editId="703B3D43">
            <wp:extent cx="32289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943225"/>
                    </a:xfrm>
                    <a:prstGeom prst="rect">
                      <a:avLst/>
                    </a:prstGeom>
                  </pic:spPr>
                </pic:pic>
              </a:graphicData>
            </a:graphic>
          </wp:inline>
        </w:drawing>
      </w:r>
    </w:p>
    <w:p w:rsidR="00E81978" w:rsidRDefault="00E81978">
      <w:pPr>
        <w:pStyle w:val="Title"/>
      </w:pPr>
    </w:p>
    <w:p w:rsidR="004B1233" w:rsidRDefault="006F3FC5" w:rsidP="00B823AA">
      <w:pPr>
        <w:pStyle w:val="Title2"/>
        <w:rPr>
          <w:b/>
        </w:rPr>
      </w:pPr>
      <w:r w:rsidRPr="006F3FC5">
        <w:rPr>
          <w:b/>
        </w:rPr>
        <w:t>Introduction</w:t>
      </w:r>
    </w:p>
    <w:p w:rsidR="00E81978" w:rsidRDefault="004B1233" w:rsidP="00A27F87">
      <w:pPr>
        <w:pStyle w:val="Title2"/>
        <w:jc w:val="left"/>
      </w:pPr>
      <w:r w:rsidRPr="00A27F87">
        <w:t xml:space="preserve">In </w:t>
      </w:r>
      <w:r w:rsidR="00E67F2B">
        <w:t>our</w:t>
      </w:r>
      <w:r w:rsidRPr="00A27F87">
        <w:t xml:space="preserve"> final project </w:t>
      </w:r>
      <w:r w:rsidR="00E67F2B">
        <w:t>we</w:t>
      </w:r>
      <w:r w:rsidRPr="00A27F87">
        <w:t xml:space="preserve"> want to implement clustering techniques </w:t>
      </w:r>
      <w:r w:rsidR="00A75651" w:rsidRPr="00A27F87">
        <w:t xml:space="preserve">on a data set </w:t>
      </w:r>
      <w:r w:rsidR="009235BD">
        <w:t>containing census data in various countries</w:t>
      </w:r>
      <w:r w:rsidR="00305544">
        <w:t xml:space="preserve"> and building linear regression model on top of it</w:t>
      </w:r>
      <w:r w:rsidR="009235BD">
        <w:t>.</w:t>
      </w:r>
      <w:r w:rsidR="006F3FC5" w:rsidRPr="00A27F87">
        <w:t xml:space="preserve"> </w:t>
      </w:r>
      <w:r w:rsidR="00CC01E8">
        <w:t xml:space="preserve"> I would like to give a brief introduction about “Clustering”. It</w:t>
      </w:r>
      <w:r w:rsidR="00A569EA">
        <w:t xml:space="preserve">’s </w:t>
      </w:r>
      <w:r w:rsidR="00CC01E8">
        <w:t>a</w:t>
      </w:r>
      <w:r w:rsidR="00AF1921">
        <w:t>n</w:t>
      </w:r>
      <w:r w:rsidR="00CC01E8">
        <w:t xml:space="preserve"> approach of grouping similar things together </w:t>
      </w:r>
      <w:r w:rsidR="0092704E">
        <w:t>in a group named cluster</w:t>
      </w:r>
      <w:r w:rsidR="00F10752">
        <w:t>.</w:t>
      </w:r>
      <w:r w:rsidR="00691FF9">
        <w:t xml:space="preserve"> It is most popular method used by data analysts and its mainly a data mining concept.</w:t>
      </w:r>
      <w:r w:rsidR="00F10752">
        <w:t xml:space="preserve"> Clustering is mainly used for the data mining application areas</w:t>
      </w:r>
      <w:r w:rsidR="00812680">
        <w:t xml:space="preserve"> like pattern recognition, image processing, computer graphics</w:t>
      </w:r>
      <w:r w:rsidR="00131C71">
        <w:t>, information retrieval. Basically</w:t>
      </w:r>
      <w:r w:rsidR="001744C1">
        <w:t>,</w:t>
      </w:r>
      <w:r w:rsidR="00131C71">
        <w:t xml:space="preserve"> clustering is of two type </w:t>
      </w:r>
      <w:proofErr w:type="spellStart"/>
      <w:r w:rsidR="00131C71">
        <w:t>i.e</w:t>
      </w:r>
      <w:proofErr w:type="spellEnd"/>
      <w:r w:rsidR="00131C71">
        <w:t xml:space="preserve"> soft and hard </w:t>
      </w:r>
      <w:r w:rsidR="002E388D">
        <w:t>clustering.</w:t>
      </w:r>
      <w:r w:rsidR="00D6257B">
        <w:t xml:space="preserve"> In hard clustering each data object </w:t>
      </w:r>
      <w:r w:rsidR="00200C89">
        <w:t>can either belong to a cluster completely or do not belong to cluster at all.</w:t>
      </w:r>
      <w:r w:rsidR="00C86B5C">
        <w:t xml:space="preserve"> On the other hand</w:t>
      </w:r>
      <w:r w:rsidR="008769FC">
        <w:t>,</w:t>
      </w:r>
      <w:r w:rsidR="00C86B5C">
        <w:t xml:space="preserve"> in soft clustering a data point can belong to more than one cluster with little probability or similarity. </w:t>
      </w:r>
      <w:r w:rsidR="00070145">
        <w:t xml:space="preserve"> There are different categories of clustering algorithms</w:t>
      </w:r>
      <w:r w:rsidR="00C96677">
        <w:t>.</w:t>
      </w:r>
    </w:p>
    <w:p w:rsidR="00C96677" w:rsidRDefault="00C96677" w:rsidP="00C96677">
      <w:pPr>
        <w:pStyle w:val="Title2"/>
        <w:numPr>
          <w:ilvl w:val="0"/>
          <w:numId w:val="24"/>
        </w:numPr>
        <w:jc w:val="left"/>
      </w:pPr>
      <w:r>
        <w:t xml:space="preserve">Connectivity based clustering algorithm: </w:t>
      </w:r>
      <w:r w:rsidR="000A1B44">
        <w:t>Clusters are created by connecting data points according to the distance between them</w:t>
      </w:r>
      <w:r w:rsidR="00AB6FDA">
        <w:t xml:space="preserve">. </w:t>
      </w:r>
      <w:r w:rsidR="009049A0">
        <w:t xml:space="preserve">“Hierarchical Clustering” is based on </w:t>
      </w:r>
      <w:r w:rsidR="000A4EAC">
        <w:t>connectivity-based</w:t>
      </w:r>
      <w:r w:rsidR="009049A0">
        <w:t xml:space="preserve"> clustering algorithm.</w:t>
      </w:r>
    </w:p>
    <w:p w:rsidR="009049A0" w:rsidRDefault="009049A0" w:rsidP="00C96677">
      <w:pPr>
        <w:pStyle w:val="Title2"/>
        <w:numPr>
          <w:ilvl w:val="0"/>
          <w:numId w:val="24"/>
        </w:numPr>
        <w:jc w:val="left"/>
      </w:pPr>
      <w:r>
        <w:t>Centroid based clustering algorithm: Clusters are represented by centroids or a central vector. K-mean clustering is based on this</w:t>
      </w:r>
      <w:r w:rsidR="00E81AF2">
        <w:t xml:space="preserve"> algorithm.</w:t>
      </w:r>
    </w:p>
    <w:p w:rsidR="003E240C" w:rsidRDefault="008264DA" w:rsidP="00C96677">
      <w:pPr>
        <w:pStyle w:val="Title2"/>
        <w:numPr>
          <w:ilvl w:val="0"/>
          <w:numId w:val="24"/>
        </w:numPr>
        <w:jc w:val="left"/>
      </w:pPr>
      <w:r>
        <w:t xml:space="preserve">Distribution based clustering algorithm: </w:t>
      </w:r>
      <w:r w:rsidR="00DE2D18">
        <w:t xml:space="preserve">It is based on </w:t>
      </w:r>
      <w:r w:rsidR="00B25171">
        <w:t>the concept that what is the degree of randomness for a point to belong to a distribution like gaussian distribution.</w:t>
      </w:r>
      <w:r w:rsidR="00F829CE">
        <w:t xml:space="preserve"> Gaussian mixture </w:t>
      </w:r>
      <w:r w:rsidR="00E33F90">
        <w:t>model is</w:t>
      </w:r>
      <w:r w:rsidR="00F829CE">
        <w:t xml:space="preserve"> based on this </w:t>
      </w:r>
      <w:r w:rsidR="002D2095">
        <w:t xml:space="preserve">algorithm. </w:t>
      </w:r>
    </w:p>
    <w:p w:rsidR="001C04C0" w:rsidRDefault="001C04C0" w:rsidP="00C96677">
      <w:pPr>
        <w:pStyle w:val="Title2"/>
        <w:numPr>
          <w:ilvl w:val="0"/>
          <w:numId w:val="24"/>
        </w:numPr>
        <w:jc w:val="left"/>
      </w:pPr>
      <w:r>
        <w:t xml:space="preserve">Density Based algorithm: </w:t>
      </w:r>
      <w:r w:rsidR="00F03CE1">
        <w:t xml:space="preserve">Clusters are defined by the areas of high density within a </w:t>
      </w:r>
      <w:r w:rsidR="00E33F90">
        <w:t>region</w:t>
      </w:r>
      <w:r w:rsidR="00F03CE1">
        <w:t xml:space="preserve"> as compared to other regions.</w:t>
      </w:r>
      <w:r w:rsidR="00AB2A0D">
        <w:t xml:space="preserve"> DBSCAN is based on this algorithm.</w:t>
      </w:r>
    </w:p>
    <w:p w:rsidR="00A067CD" w:rsidRDefault="00A067CD" w:rsidP="00A067CD">
      <w:pPr>
        <w:pStyle w:val="Title2"/>
        <w:rPr>
          <w:b/>
        </w:rPr>
      </w:pPr>
      <w:r w:rsidRPr="00A067CD">
        <w:rPr>
          <w:b/>
        </w:rPr>
        <w:t>Analysis</w:t>
      </w:r>
    </w:p>
    <w:p w:rsidR="00DB344D" w:rsidRDefault="00DB344D" w:rsidP="00A067CD">
      <w:pPr>
        <w:pStyle w:val="Title2"/>
        <w:rPr>
          <w:b/>
        </w:rPr>
      </w:pPr>
    </w:p>
    <w:p w:rsidR="00A56D54" w:rsidRDefault="006233BE" w:rsidP="00A56D54">
      <w:pPr>
        <w:pStyle w:val="Title2"/>
        <w:jc w:val="left"/>
      </w:pPr>
      <w:r w:rsidRPr="00DB120A">
        <w:t>In our final project we</w:t>
      </w:r>
      <w:r w:rsidR="00DB120A">
        <w:t xml:space="preserve"> are</w:t>
      </w:r>
      <w:r w:rsidRPr="00DB120A">
        <w:t xml:space="preserve"> implementing </w:t>
      </w:r>
      <w:r w:rsidR="00336912">
        <w:t xml:space="preserve">k-mean </w:t>
      </w:r>
      <w:r w:rsidRPr="00DB120A">
        <w:t xml:space="preserve">clustering </w:t>
      </w:r>
      <w:r w:rsidR="00103B49">
        <w:t xml:space="preserve">on our </w:t>
      </w:r>
      <w:r w:rsidR="00336912">
        <w:t xml:space="preserve">census </w:t>
      </w:r>
      <w:r w:rsidR="00103B49">
        <w:t>data</w:t>
      </w:r>
      <w:r w:rsidR="00336912">
        <w:t xml:space="preserve"> set</w:t>
      </w:r>
      <w:r w:rsidR="00AC25A3">
        <w:t xml:space="preserve"> and linear regression model</w:t>
      </w:r>
      <w:r w:rsidR="00336912">
        <w:t>.</w:t>
      </w:r>
      <w:r w:rsidR="00A56D54">
        <w:t xml:space="preserve"> We have picked up K-mean clustering technique. </w:t>
      </w:r>
      <w:r w:rsidR="00336912">
        <w:t xml:space="preserve"> </w:t>
      </w:r>
      <w:r w:rsidR="00307072">
        <w:t>In order to make uniform data set I have mapped the country names to country codes. And now the data set is univariant.</w:t>
      </w:r>
      <w:r w:rsidR="00A56D54">
        <w:t xml:space="preserve"> </w:t>
      </w:r>
      <w:r w:rsidR="008843EF">
        <w:t>Now c</w:t>
      </w:r>
      <w:r w:rsidR="00307072">
        <w:t xml:space="preserve">oming to the analysis of code and results of our project. </w:t>
      </w:r>
      <w:proofErr w:type="gramStart"/>
      <w:r w:rsidR="00307072">
        <w:t>So</w:t>
      </w:r>
      <w:proofErr w:type="gramEnd"/>
      <w:r w:rsidR="00307072">
        <w:t xml:space="preserve"> let’s begin with the K-mean</w:t>
      </w:r>
      <w:r w:rsidR="0060210C">
        <w:t>.</w:t>
      </w:r>
      <w:r w:rsidR="00F253AF">
        <w:t xml:space="preserve"> </w:t>
      </w:r>
      <w:r w:rsidR="00A56D54">
        <w:t>I would like to give a brief about few parameters used in both the techniques:</w:t>
      </w:r>
    </w:p>
    <w:p w:rsidR="00A56D54" w:rsidRDefault="00A56D54" w:rsidP="00A56D54">
      <w:pPr>
        <w:pStyle w:val="Title2"/>
        <w:jc w:val="left"/>
      </w:pPr>
      <w:r>
        <w:t xml:space="preserve">In order to calculate k-mean we can use either Euclidean distance or </w:t>
      </w:r>
      <w:proofErr w:type="spellStart"/>
      <w:r>
        <w:t>manhattan</w:t>
      </w:r>
      <w:proofErr w:type="spellEnd"/>
      <w:r>
        <w:t xml:space="preserve"> distance. K-mean is based on iterative approach to partition the data set into k pre-defined unique non overlapping clusters where each point belongs to only one group. This algorithm makes inter cluster data points similar </w:t>
      </w:r>
      <w:proofErr w:type="gramStart"/>
      <w:r>
        <w:t>and also</w:t>
      </w:r>
      <w:proofErr w:type="gramEnd"/>
      <w:r>
        <w:t xml:space="preserve"> tries to make all clusters as far as possible. It </w:t>
      </w:r>
      <w:proofErr w:type="gramStart"/>
      <w:r>
        <w:t>assigns  data</w:t>
      </w:r>
      <w:proofErr w:type="gramEnd"/>
      <w:r>
        <w:t xml:space="preserve"> points to a cluster so that the sum of  squared distance between the points and centroid of the cluster is minimum.</w:t>
      </w:r>
      <w:r w:rsidR="00787D51">
        <w:t xml:space="preserve"> </w:t>
      </w:r>
      <w:r>
        <w:t>Following are the steps of this algorithm:</w:t>
      </w:r>
    </w:p>
    <w:p w:rsidR="00A56D54" w:rsidRDefault="00A56D54" w:rsidP="00A56D54">
      <w:pPr>
        <w:pStyle w:val="Title2"/>
        <w:numPr>
          <w:ilvl w:val="0"/>
          <w:numId w:val="25"/>
        </w:numPr>
        <w:jc w:val="left"/>
      </w:pPr>
      <w:r>
        <w:t xml:space="preserve">Randomly select K rows </w:t>
      </w:r>
      <w:proofErr w:type="spellStart"/>
      <w:r>
        <w:t>i.e</w:t>
      </w:r>
      <w:proofErr w:type="spellEnd"/>
      <w:r>
        <w:t xml:space="preserve"> k centroids.</w:t>
      </w:r>
    </w:p>
    <w:p w:rsidR="00A56D54" w:rsidRDefault="00A56D54" w:rsidP="00A56D54">
      <w:pPr>
        <w:pStyle w:val="Title2"/>
        <w:numPr>
          <w:ilvl w:val="0"/>
          <w:numId w:val="25"/>
        </w:numPr>
        <w:jc w:val="left"/>
      </w:pPr>
      <w:r>
        <w:t>Now assign each data point to the nearest centroid.</w:t>
      </w:r>
    </w:p>
    <w:p w:rsidR="00A56D54" w:rsidRDefault="00A56D54" w:rsidP="00A56D54">
      <w:pPr>
        <w:pStyle w:val="Title2"/>
        <w:numPr>
          <w:ilvl w:val="0"/>
          <w:numId w:val="25"/>
        </w:numPr>
        <w:jc w:val="left"/>
      </w:pPr>
      <w:r>
        <w:t>The algorithm again calculates centroids as the mean of all the data points present in a cluster.</w:t>
      </w:r>
    </w:p>
    <w:p w:rsidR="00A56D54" w:rsidRDefault="00A56D54" w:rsidP="00A56D54">
      <w:pPr>
        <w:pStyle w:val="Title2"/>
        <w:numPr>
          <w:ilvl w:val="0"/>
          <w:numId w:val="25"/>
        </w:numPr>
        <w:jc w:val="left"/>
      </w:pPr>
      <w:r>
        <w:t>Assign the data points to the nearest centroids.</w:t>
      </w:r>
    </w:p>
    <w:p w:rsidR="00A56D54" w:rsidRDefault="00A56D54" w:rsidP="00A56D54">
      <w:pPr>
        <w:pStyle w:val="Title2"/>
        <w:numPr>
          <w:ilvl w:val="0"/>
          <w:numId w:val="25"/>
        </w:numPr>
        <w:jc w:val="left"/>
      </w:pPr>
      <w:r>
        <w:t>Now, repeat steps 3 and 4 till the time observations are not assigned again.</w:t>
      </w:r>
    </w:p>
    <w:p w:rsidR="00A56D54" w:rsidRDefault="00A56D54" w:rsidP="00A56D54">
      <w:pPr>
        <w:pStyle w:val="Title2"/>
        <w:jc w:val="left"/>
      </w:pPr>
      <w:r>
        <w:t xml:space="preserve">The </w:t>
      </w:r>
      <w:proofErr w:type="gramStart"/>
      <w:r>
        <w:t>problem solving</w:t>
      </w:r>
      <w:proofErr w:type="gramEnd"/>
      <w:r>
        <w:t xml:space="preserve"> algorithm is based on Expectation Maximization which can be mathematically expressed as follows:</w:t>
      </w:r>
    </w:p>
    <w:p w:rsidR="00A56D54" w:rsidRDefault="00A56D54" w:rsidP="00A56D54">
      <w:pPr>
        <w:pStyle w:val="Title2"/>
        <w:jc w:val="left"/>
      </w:pPr>
      <w:r>
        <w:t>Objective function:</w:t>
      </w:r>
    </w:p>
    <w:p w:rsidR="00A56D54" w:rsidRDefault="00A56D54" w:rsidP="00A56D54">
      <w:pPr>
        <w:pStyle w:val="Title2"/>
        <w:jc w:val="left"/>
      </w:pPr>
      <w:r>
        <w:t xml:space="preserve"> </w:t>
      </w:r>
      <w:r>
        <w:rPr>
          <w:noProof/>
        </w:rPr>
        <w:drawing>
          <wp:inline distT="0" distB="0" distL="0" distR="0" wp14:anchorId="79F1BC06" wp14:editId="49C722DF">
            <wp:extent cx="2152650" cy="822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7111" cy="831460"/>
                    </a:xfrm>
                    <a:prstGeom prst="rect">
                      <a:avLst/>
                    </a:prstGeom>
                  </pic:spPr>
                </pic:pic>
              </a:graphicData>
            </a:graphic>
          </wp:inline>
        </w:drawing>
      </w:r>
    </w:p>
    <w:p w:rsidR="00A56D54" w:rsidRDefault="00A56D54" w:rsidP="00A56D54">
      <w:pPr>
        <w:pStyle w:val="Title2"/>
        <w:jc w:val="left"/>
      </w:pPr>
    </w:p>
    <w:p w:rsidR="00A56D54" w:rsidRDefault="00A56D54" w:rsidP="00A56D54">
      <w:pPr>
        <w:pStyle w:val="Title2"/>
        <w:jc w:val="left"/>
      </w:pPr>
    </w:p>
    <w:p w:rsidR="00A56D54" w:rsidRDefault="00A56D54" w:rsidP="00A56D54">
      <w:pPr>
        <w:pStyle w:val="Title2"/>
        <w:jc w:val="left"/>
      </w:pPr>
      <w:proofErr w:type="gramStart"/>
      <w:r>
        <w:t>So</w:t>
      </w:r>
      <w:proofErr w:type="gramEnd"/>
      <w:r>
        <w:t xml:space="preserve"> our step one is loading all the required libraries and reading the test data file </w:t>
      </w:r>
      <w:proofErr w:type="spellStart"/>
      <w:r>
        <w:t>i.e</w:t>
      </w:r>
      <w:proofErr w:type="spellEnd"/>
      <w:r>
        <w:t xml:space="preserve"> csv and storing it in a variable.</w:t>
      </w:r>
    </w:p>
    <w:p w:rsidR="00A56D54" w:rsidRDefault="00A56D54" w:rsidP="00A56D54">
      <w:pPr>
        <w:pStyle w:val="Title2"/>
        <w:jc w:val="left"/>
      </w:pPr>
      <w:r>
        <w:rPr>
          <w:noProof/>
        </w:rPr>
        <w:drawing>
          <wp:inline distT="0" distB="0" distL="0" distR="0" wp14:anchorId="7791A60A" wp14:editId="299BD674">
            <wp:extent cx="3305175" cy="1019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101917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5A7EEDB1" wp14:editId="52717910">
            <wp:extent cx="28575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52400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663E4BE1" wp14:editId="7EF1D43F">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711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1E68691A" wp14:editId="2694D9CC">
            <wp:extent cx="5943600" cy="181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2925"/>
                    </a:xfrm>
                    <a:prstGeom prst="rect">
                      <a:avLst/>
                    </a:prstGeom>
                  </pic:spPr>
                </pic:pic>
              </a:graphicData>
            </a:graphic>
          </wp:inline>
        </w:drawing>
      </w:r>
    </w:p>
    <w:p w:rsidR="00A56D54" w:rsidRDefault="00A56D54" w:rsidP="00A56D54">
      <w:pPr>
        <w:pStyle w:val="Title2"/>
        <w:jc w:val="left"/>
      </w:pPr>
    </w:p>
    <w:p w:rsidR="00A56D54" w:rsidRDefault="00A56D54" w:rsidP="00A56D54">
      <w:pPr>
        <w:pStyle w:val="Title2"/>
        <w:jc w:val="left"/>
      </w:pPr>
      <w:r>
        <w:t xml:space="preserve">Now we </w:t>
      </w:r>
      <w:proofErr w:type="gramStart"/>
      <w:r>
        <w:t>have to</w:t>
      </w:r>
      <w:proofErr w:type="gramEnd"/>
      <w:r>
        <w:t xml:space="preserve"> create a data frame so that we can feed this to k-mean algorithm.</w:t>
      </w:r>
    </w:p>
    <w:p w:rsidR="00A56D54" w:rsidRDefault="00A56D54" w:rsidP="00A56D54">
      <w:pPr>
        <w:pStyle w:val="Title2"/>
        <w:jc w:val="left"/>
      </w:pPr>
    </w:p>
    <w:p w:rsidR="00A56D54" w:rsidRDefault="00A56D54" w:rsidP="00A56D54">
      <w:pPr>
        <w:pStyle w:val="Title2"/>
        <w:jc w:val="left"/>
      </w:pPr>
      <w:r>
        <w:rPr>
          <w:noProof/>
        </w:rPr>
        <w:drawing>
          <wp:inline distT="0" distB="0" distL="0" distR="0" wp14:anchorId="3774284C" wp14:editId="7E3AC67E">
            <wp:extent cx="5943600" cy="852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280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2FDDDCA4" wp14:editId="6D6645A2">
            <wp:extent cx="5943600" cy="1638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8935"/>
                    </a:xfrm>
                    <a:prstGeom prst="rect">
                      <a:avLst/>
                    </a:prstGeom>
                  </pic:spPr>
                </pic:pic>
              </a:graphicData>
            </a:graphic>
          </wp:inline>
        </w:drawing>
      </w:r>
    </w:p>
    <w:p w:rsidR="00A56D54" w:rsidRDefault="00A56D54" w:rsidP="00A56D54">
      <w:pPr>
        <w:pStyle w:val="Title2"/>
        <w:jc w:val="left"/>
      </w:pPr>
    </w:p>
    <w:p w:rsidR="00A56D54" w:rsidRDefault="00A56D54" w:rsidP="00A56D54">
      <w:pPr>
        <w:pStyle w:val="Title2"/>
        <w:jc w:val="left"/>
      </w:pPr>
      <w:r>
        <w:t xml:space="preserve">Now applying k mean algorithm on the data </w:t>
      </w:r>
      <w:proofErr w:type="gramStart"/>
      <w:r>
        <w:t>frame</w:t>
      </w:r>
      <w:proofErr w:type="gramEnd"/>
      <w:r>
        <w:t xml:space="preserve"> we created </w:t>
      </w:r>
    </w:p>
    <w:p w:rsidR="00A56D54" w:rsidRDefault="00A56D54" w:rsidP="00A56D54">
      <w:pPr>
        <w:pStyle w:val="Title2"/>
        <w:jc w:val="left"/>
      </w:pPr>
      <w:r>
        <w:rPr>
          <w:noProof/>
        </w:rPr>
        <w:drawing>
          <wp:inline distT="0" distB="0" distL="0" distR="0" wp14:anchorId="078A51B0" wp14:editId="606C8DE6">
            <wp:extent cx="5943600" cy="603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3250"/>
                    </a:xfrm>
                    <a:prstGeom prst="rect">
                      <a:avLst/>
                    </a:prstGeom>
                  </pic:spPr>
                </pic:pic>
              </a:graphicData>
            </a:graphic>
          </wp:inline>
        </w:drawing>
      </w:r>
    </w:p>
    <w:p w:rsidR="00A56D54" w:rsidRDefault="00A56D54" w:rsidP="00A56D54">
      <w:pPr>
        <w:pStyle w:val="Title2"/>
        <w:jc w:val="left"/>
      </w:pPr>
      <w:r>
        <w:t>The results are showing the cluster details and array details. It also displays the column header names.</w:t>
      </w:r>
    </w:p>
    <w:p w:rsidR="00A56D54" w:rsidRDefault="00A56D54" w:rsidP="00A56D54">
      <w:pPr>
        <w:pStyle w:val="Title2"/>
        <w:jc w:val="left"/>
      </w:pPr>
      <w:r>
        <w:rPr>
          <w:noProof/>
        </w:rPr>
        <w:drawing>
          <wp:inline distT="0" distB="0" distL="0" distR="0" wp14:anchorId="3F8C9CE7" wp14:editId="106C166C">
            <wp:extent cx="5943600" cy="2111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1375"/>
                    </a:xfrm>
                    <a:prstGeom prst="rect">
                      <a:avLst/>
                    </a:prstGeom>
                  </pic:spPr>
                </pic:pic>
              </a:graphicData>
            </a:graphic>
          </wp:inline>
        </w:drawing>
      </w:r>
    </w:p>
    <w:p w:rsidR="00A56D54" w:rsidRDefault="00A56D54" w:rsidP="00A56D54">
      <w:pPr>
        <w:pStyle w:val="Title2"/>
        <w:jc w:val="left"/>
      </w:pPr>
      <w:r>
        <w:rPr>
          <w:noProof/>
        </w:rPr>
        <w:lastRenderedPageBreak/>
        <w:drawing>
          <wp:inline distT="0" distB="0" distL="0" distR="0" wp14:anchorId="1DA4F22C" wp14:editId="5BEB39A8">
            <wp:extent cx="5943600" cy="220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472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6A0FBA4B" wp14:editId="786ACE65">
            <wp:extent cx="5372100" cy="3019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813" cy="3024000"/>
                    </a:xfrm>
                    <a:prstGeom prst="rect">
                      <a:avLst/>
                    </a:prstGeom>
                  </pic:spPr>
                </pic:pic>
              </a:graphicData>
            </a:graphic>
          </wp:inline>
        </w:drawing>
      </w:r>
    </w:p>
    <w:p w:rsidR="00A56D54" w:rsidRDefault="00A56D54" w:rsidP="00A56D54">
      <w:pPr>
        <w:pStyle w:val="Title2"/>
        <w:jc w:val="left"/>
      </w:pPr>
      <w:r>
        <w:t xml:space="preserve">These components are illustrating 52.2% of the point variability. Now I am creating </w:t>
      </w:r>
      <w:proofErr w:type="spellStart"/>
      <w:r>
        <w:t>kmeans</w:t>
      </w:r>
      <w:proofErr w:type="spellEnd"/>
      <w:r>
        <w:t xml:space="preserve"> for 3,4 and 5 centers and plotting the respective </w:t>
      </w:r>
      <w:proofErr w:type="spellStart"/>
      <w:r>
        <w:t>kmeans</w:t>
      </w:r>
      <w:proofErr w:type="spellEnd"/>
      <w:r>
        <w:t xml:space="preserve"> for them. </w:t>
      </w:r>
    </w:p>
    <w:p w:rsidR="00A56D54" w:rsidRDefault="00A56D54" w:rsidP="00A56D54">
      <w:pPr>
        <w:pStyle w:val="Title2"/>
        <w:jc w:val="left"/>
      </w:pPr>
      <w:r>
        <w:t xml:space="preserve">NOTE: we are observing the behavior and pattern of our data set by plotting it for k=3,4,5 and in order to confirm the optimal number of clusters will do a second test </w:t>
      </w:r>
      <w:proofErr w:type="spellStart"/>
      <w:r>
        <w:t>i.e</w:t>
      </w:r>
      <w:proofErr w:type="spellEnd"/>
      <w:r>
        <w:t xml:space="preserve">  WSS test and based on the shape of the graph we will confirm  the number of optimal clusters   and then further build the model on it and find out the fitness of the algorithm.</w:t>
      </w:r>
    </w:p>
    <w:p w:rsidR="00A56D54" w:rsidRDefault="00A56D54" w:rsidP="00A56D54">
      <w:pPr>
        <w:pStyle w:val="Title2"/>
        <w:jc w:val="left"/>
      </w:pPr>
      <w:r>
        <w:rPr>
          <w:noProof/>
        </w:rPr>
        <w:lastRenderedPageBreak/>
        <w:drawing>
          <wp:inline distT="0" distB="0" distL="0" distR="0" wp14:anchorId="347D0243" wp14:editId="3ACC8AB3">
            <wp:extent cx="5943600" cy="716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691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53F1BE02" wp14:editId="7C13296A">
            <wp:extent cx="5286375" cy="1085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108585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0628CDC8" wp14:editId="666B3850">
            <wp:extent cx="5943600" cy="2433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3320"/>
                    </a:xfrm>
                    <a:prstGeom prst="rect">
                      <a:avLst/>
                    </a:prstGeom>
                  </pic:spPr>
                </pic:pic>
              </a:graphicData>
            </a:graphic>
          </wp:inline>
        </w:drawing>
      </w:r>
    </w:p>
    <w:p w:rsidR="00A56D54" w:rsidRDefault="00A56D54" w:rsidP="00A56D54">
      <w:pPr>
        <w:pStyle w:val="Title2"/>
        <w:jc w:val="left"/>
        <w:rPr>
          <w:noProof/>
        </w:rPr>
      </w:pPr>
      <w:r>
        <w:rPr>
          <w:noProof/>
        </w:rPr>
        <w:t xml:space="preserve"> </w:t>
      </w:r>
      <w:r>
        <w:rPr>
          <w:noProof/>
        </w:rPr>
        <w:drawing>
          <wp:inline distT="0" distB="0" distL="0" distR="0" wp14:anchorId="3A5C39EB" wp14:editId="7F26B293">
            <wp:extent cx="58293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3267075"/>
                    </a:xfrm>
                    <a:prstGeom prst="rect">
                      <a:avLst/>
                    </a:prstGeom>
                  </pic:spPr>
                </pic:pic>
              </a:graphicData>
            </a:graphic>
          </wp:inline>
        </w:drawing>
      </w:r>
    </w:p>
    <w:p w:rsidR="00A56D54" w:rsidRDefault="00A56D54" w:rsidP="00A56D54">
      <w:pPr>
        <w:pStyle w:val="Title2"/>
        <w:jc w:val="left"/>
      </w:pPr>
      <w:r>
        <w:rPr>
          <w:noProof/>
        </w:rPr>
        <w:lastRenderedPageBreak/>
        <w:t>From the above plot we can observe the point of variablity is 52.2 % between the components and also the clusters are overlapping a bit so we will plot if for k=3 again and see the difference among the clusters.</w:t>
      </w:r>
    </w:p>
    <w:p w:rsidR="00A56D54" w:rsidRDefault="00A56D54" w:rsidP="00A56D54">
      <w:pPr>
        <w:pStyle w:val="Title2"/>
        <w:jc w:val="left"/>
      </w:pPr>
      <w:r>
        <w:rPr>
          <w:noProof/>
        </w:rPr>
        <w:drawing>
          <wp:inline distT="0" distB="0" distL="0" distR="0" wp14:anchorId="0A9DB92D" wp14:editId="5FD5ABEB">
            <wp:extent cx="4838700" cy="231544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9386" cy="2325341"/>
                    </a:xfrm>
                    <a:prstGeom prst="rect">
                      <a:avLst/>
                    </a:prstGeom>
                  </pic:spPr>
                </pic:pic>
              </a:graphicData>
            </a:graphic>
          </wp:inline>
        </w:drawing>
      </w:r>
    </w:p>
    <w:p w:rsidR="00A56D54" w:rsidRDefault="00A56D54" w:rsidP="00A56D54">
      <w:pPr>
        <w:pStyle w:val="Title2"/>
        <w:jc w:val="left"/>
        <w:rPr>
          <w:noProof/>
        </w:rPr>
      </w:pPr>
    </w:p>
    <w:p w:rsidR="00A56D54" w:rsidRDefault="00A56D54" w:rsidP="00A56D54">
      <w:pPr>
        <w:pStyle w:val="Title2"/>
        <w:jc w:val="left"/>
        <w:rPr>
          <w:noProof/>
        </w:rPr>
      </w:pPr>
    </w:p>
    <w:p w:rsidR="00A56D54" w:rsidRDefault="00A56D54" w:rsidP="00A56D54">
      <w:pPr>
        <w:pStyle w:val="Title2"/>
        <w:jc w:val="left"/>
      </w:pPr>
      <w:r>
        <w:rPr>
          <w:noProof/>
        </w:rPr>
        <w:drawing>
          <wp:inline distT="0" distB="0" distL="0" distR="0" wp14:anchorId="23313588" wp14:editId="31DF701C">
            <wp:extent cx="4714875" cy="2633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2823" cy="2638320"/>
                    </a:xfrm>
                    <a:prstGeom prst="rect">
                      <a:avLst/>
                    </a:prstGeom>
                  </pic:spPr>
                </pic:pic>
              </a:graphicData>
            </a:graphic>
          </wp:inline>
        </w:drawing>
      </w:r>
    </w:p>
    <w:p w:rsidR="00A56D54" w:rsidRDefault="00A56D54" w:rsidP="00A56D54">
      <w:pPr>
        <w:pStyle w:val="Title2"/>
        <w:jc w:val="left"/>
      </w:pPr>
      <w:r>
        <w:t xml:space="preserve">From the above graph the clusters are </w:t>
      </w:r>
      <w:proofErr w:type="gramStart"/>
      <w:r>
        <w:t>clear</w:t>
      </w:r>
      <w:proofErr w:type="gramEnd"/>
      <w:r>
        <w:t xml:space="preserve"> and the centroids are having clear distance from each other. </w:t>
      </w:r>
      <w:proofErr w:type="gramStart"/>
      <w:r>
        <w:t>However</w:t>
      </w:r>
      <w:proofErr w:type="gramEnd"/>
      <w:r>
        <w:t xml:space="preserve"> we will still plot it for k=4 and 5 in order to validate the behavior of the clusters and data set.</w:t>
      </w:r>
    </w:p>
    <w:p w:rsidR="00A56D54" w:rsidRDefault="00A56D54" w:rsidP="00A56D54">
      <w:pPr>
        <w:pStyle w:val="Title2"/>
        <w:jc w:val="left"/>
      </w:pPr>
      <w:r>
        <w:rPr>
          <w:noProof/>
        </w:rPr>
        <w:lastRenderedPageBreak/>
        <w:drawing>
          <wp:inline distT="0" distB="0" distL="0" distR="0" wp14:anchorId="63DCA382" wp14:editId="22799B0E">
            <wp:extent cx="4629150" cy="196046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2916" cy="197053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2E3E1FFC" wp14:editId="205DCD5B">
            <wp:extent cx="5260428"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4387" cy="2974037"/>
                    </a:xfrm>
                    <a:prstGeom prst="rect">
                      <a:avLst/>
                    </a:prstGeom>
                  </pic:spPr>
                </pic:pic>
              </a:graphicData>
            </a:graphic>
          </wp:inline>
        </w:drawing>
      </w:r>
    </w:p>
    <w:p w:rsidR="00A56D54" w:rsidRDefault="00A56D54" w:rsidP="00A56D54">
      <w:pPr>
        <w:pStyle w:val="Title2"/>
        <w:jc w:val="left"/>
      </w:pPr>
      <w:r>
        <w:t>For k=4 the results are not that optimal as the centroids are not having clear and uniform distances between them. It is clearly observed and even if we find out the values using mathematical formulae then it will show up the overlapping region.</w:t>
      </w:r>
    </w:p>
    <w:p w:rsidR="00A56D54" w:rsidRDefault="00A56D54" w:rsidP="00A56D54">
      <w:pPr>
        <w:pStyle w:val="Title2"/>
        <w:jc w:val="left"/>
      </w:pPr>
      <w:r>
        <w:rPr>
          <w:noProof/>
        </w:rPr>
        <w:lastRenderedPageBreak/>
        <w:drawing>
          <wp:inline distT="0" distB="0" distL="0" distR="0" wp14:anchorId="499BE87C" wp14:editId="7D32C15F">
            <wp:extent cx="5480349" cy="19907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7073" cy="1993168"/>
                    </a:xfrm>
                    <a:prstGeom prst="rect">
                      <a:avLst/>
                    </a:prstGeom>
                  </pic:spPr>
                </pic:pic>
              </a:graphicData>
            </a:graphic>
          </wp:inline>
        </w:drawing>
      </w:r>
    </w:p>
    <w:p w:rsidR="00A56D54" w:rsidRDefault="00A56D54" w:rsidP="00A56D54">
      <w:pPr>
        <w:pStyle w:val="Title2"/>
        <w:jc w:val="left"/>
      </w:pPr>
      <w:r>
        <w:t>Though we are clear with the results of k=4 and need not a validation for k=5 but still we are checking it for making a fair selection of optimal number of clusters and comparison.</w:t>
      </w:r>
    </w:p>
    <w:p w:rsidR="00A56D54" w:rsidRDefault="00A56D54" w:rsidP="00A56D54">
      <w:pPr>
        <w:pStyle w:val="Title2"/>
        <w:jc w:val="left"/>
      </w:pPr>
      <w:r>
        <w:rPr>
          <w:noProof/>
        </w:rPr>
        <w:drawing>
          <wp:inline distT="0" distB="0" distL="0" distR="0" wp14:anchorId="1F316209" wp14:editId="448AA4F2">
            <wp:extent cx="524129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4632" cy="2878384"/>
                    </a:xfrm>
                    <a:prstGeom prst="rect">
                      <a:avLst/>
                    </a:prstGeom>
                  </pic:spPr>
                </pic:pic>
              </a:graphicData>
            </a:graphic>
          </wp:inline>
        </w:drawing>
      </w:r>
    </w:p>
    <w:p w:rsidR="00A56D54" w:rsidRDefault="00A56D54" w:rsidP="00A56D54">
      <w:pPr>
        <w:pStyle w:val="Title2"/>
        <w:jc w:val="left"/>
      </w:pPr>
      <w:r>
        <w:t>In order to compare the behavior of clusters I am adding them on a grid using below mentioned function.</w:t>
      </w:r>
    </w:p>
    <w:p w:rsidR="00A56D54" w:rsidRDefault="00A56D54" w:rsidP="00A56D54">
      <w:pPr>
        <w:pStyle w:val="Title2"/>
        <w:jc w:val="left"/>
      </w:pPr>
      <w:r>
        <w:rPr>
          <w:noProof/>
        </w:rPr>
        <w:lastRenderedPageBreak/>
        <w:drawing>
          <wp:inline distT="0" distB="0" distL="0" distR="0" wp14:anchorId="15E6C22A" wp14:editId="50B38E76">
            <wp:extent cx="5943600" cy="209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9740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136D3078" wp14:editId="5EE918C6">
            <wp:extent cx="5943600" cy="3322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2955"/>
                    </a:xfrm>
                    <a:prstGeom prst="rect">
                      <a:avLst/>
                    </a:prstGeom>
                  </pic:spPr>
                </pic:pic>
              </a:graphicData>
            </a:graphic>
          </wp:inline>
        </w:drawing>
      </w:r>
    </w:p>
    <w:p w:rsidR="00A56D54" w:rsidRDefault="00A56D54" w:rsidP="00A56D54">
      <w:pPr>
        <w:pStyle w:val="Title2"/>
        <w:jc w:val="left"/>
      </w:pPr>
    </w:p>
    <w:p w:rsidR="00A56D54" w:rsidRDefault="00A56D54" w:rsidP="00A56D54">
      <w:pPr>
        <w:pStyle w:val="Title2"/>
        <w:jc w:val="left"/>
      </w:pPr>
      <w:r>
        <w:t xml:space="preserve">Now we will find out the optimal number of clusters using the WSS </w:t>
      </w:r>
      <w:proofErr w:type="gramStart"/>
      <w:r>
        <w:t>test  and</w:t>
      </w:r>
      <w:proofErr w:type="gramEnd"/>
      <w:r>
        <w:t xml:space="preserve"> plotting the number of clusters against the sum of squares. </w:t>
      </w:r>
    </w:p>
    <w:p w:rsidR="00A56D54" w:rsidRDefault="00A56D54" w:rsidP="00A56D54">
      <w:pPr>
        <w:pStyle w:val="Title2"/>
        <w:jc w:val="left"/>
      </w:pPr>
    </w:p>
    <w:p w:rsidR="00A56D54" w:rsidRDefault="00A56D54" w:rsidP="00A56D54">
      <w:pPr>
        <w:pStyle w:val="Title2"/>
        <w:jc w:val="left"/>
      </w:pPr>
    </w:p>
    <w:p w:rsidR="00A56D54" w:rsidRDefault="00A56D54" w:rsidP="00A56D54">
      <w:pPr>
        <w:pStyle w:val="Title2"/>
        <w:jc w:val="left"/>
      </w:pPr>
      <w:r>
        <w:rPr>
          <w:noProof/>
        </w:rPr>
        <w:lastRenderedPageBreak/>
        <w:drawing>
          <wp:inline distT="0" distB="0" distL="0" distR="0" wp14:anchorId="2F685213" wp14:editId="50217D31">
            <wp:extent cx="5943600" cy="821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1055"/>
                    </a:xfrm>
                    <a:prstGeom prst="rect">
                      <a:avLst/>
                    </a:prstGeom>
                  </pic:spPr>
                </pic:pic>
              </a:graphicData>
            </a:graphic>
          </wp:inline>
        </w:drawing>
      </w:r>
    </w:p>
    <w:p w:rsidR="00A56D54" w:rsidRDefault="00A56D54" w:rsidP="00A56D54">
      <w:pPr>
        <w:pStyle w:val="Title2"/>
        <w:jc w:val="left"/>
      </w:pPr>
    </w:p>
    <w:p w:rsidR="00A56D54" w:rsidRDefault="00A56D54" w:rsidP="00A56D54">
      <w:pPr>
        <w:pStyle w:val="Title2"/>
        <w:jc w:val="left"/>
      </w:pPr>
      <w:r>
        <w:rPr>
          <w:noProof/>
        </w:rPr>
        <w:drawing>
          <wp:inline distT="0" distB="0" distL="0" distR="0" wp14:anchorId="2FCC95EC" wp14:editId="56A03F65">
            <wp:extent cx="5943600" cy="725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5805"/>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5CACFC87" wp14:editId="7360A407">
            <wp:extent cx="5181600" cy="28215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2148" cy="2827321"/>
                    </a:xfrm>
                    <a:prstGeom prst="rect">
                      <a:avLst/>
                    </a:prstGeom>
                  </pic:spPr>
                </pic:pic>
              </a:graphicData>
            </a:graphic>
          </wp:inline>
        </w:drawing>
      </w:r>
    </w:p>
    <w:p w:rsidR="00A56D54" w:rsidRDefault="00A56D54" w:rsidP="00A56D54">
      <w:pPr>
        <w:pStyle w:val="Title2"/>
        <w:jc w:val="left"/>
      </w:pPr>
      <w:r>
        <w:t xml:space="preserve">From the above graph we can conclude that the optimal number of clusters is 3 as the curve is showing </w:t>
      </w:r>
      <w:proofErr w:type="spellStart"/>
      <w:proofErr w:type="gramStart"/>
      <w:r>
        <w:t>a</w:t>
      </w:r>
      <w:proofErr w:type="spellEnd"/>
      <w:proofErr w:type="gramEnd"/>
      <w:r>
        <w:t xml:space="preserve"> elbow point on this one so we will build the model on k=3 and find out the fitness of the algorithm on k=3 </w:t>
      </w:r>
    </w:p>
    <w:p w:rsidR="00A56D54" w:rsidRDefault="00A56D54" w:rsidP="00A56D54">
      <w:pPr>
        <w:pStyle w:val="Title2"/>
        <w:jc w:val="left"/>
      </w:pPr>
    </w:p>
    <w:p w:rsidR="00A56D54" w:rsidRDefault="00A56D54" w:rsidP="00A56D54">
      <w:pPr>
        <w:pStyle w:val="Title2"/>
        <w:jc w:val="left"/>
      </w:pPr>
      <w:r>
        <w:rPr>
          <w:noProof/>
        </w:rPr>
        <w:drawing>
          <wp:inline distT="0" distB="0" distL="0" distR="0" wp14:anchorId="5D818A57" wp14:editId="4DA517BA">
            <wp:extent cx="4667250" cy="4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457200"/>
                    </a:xfrm>
                    <a:prstGeom prst="rect">
                      <a:avLst/>
                    </a:prstGeom>
                  </pic:spPr>
                </pic:pic>
              </a:graphicData>
            </a:graphic>
          </wp:inline>
        </w:drawing>
      </w:r>
    </w:p>
    <w:p w:rsidR="00A56D54" w:rsidRDefault="00A56D54" w:rsidP="00A56D54">
      <w:pPr>
        <w:pStyle w:val="Title2"/>
        <w:jc w:val="left"/>
      </w:pPr>
      <w:r>
        <w:rPr>
          <w:noProof/>
        </w:rPr>
        <w:lastRenderedPageBreak/>
        <w:drawing>
          <wp:inline distT="0" distB="0" distL="0" distR="0" wp14:anchorId="518C1888" wp14:editId="0695EAB5">
            <wp:extent cx="5943600" cy="1874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7452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4059D84D" wp14:editId="51CBE4CD">
            <wp:extent cx="5943600" cy="2371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09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16157CB8" wp14:editId="515E5611">
            <wp:extent cx="5943600" cy="358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8140"/>
                    </a:xfrm>
                    <a:prstGeom prst="rect">
                      <a:avLst/>
                    </a:prstGeom>
                  </pic:spPr>
                </pic:pic>
              </a:graphicData>
            </a:graphic>
          </wp:inline>
        </w:drawing>
      </w:r>
    </w:p>
    <w:p w:rsidR="00A56D54" w:rsidRDefault="00A56D54" w:rsidP="00A56D54">
      <w:pPr>
        <w:pStyle w:val="Title2"/>
        <w:jc w:val="left"/>
      </w:pPr>
      <w:r>
        <w:rPr>
          <w:noProof/>
        </w:rPr>
        <w:drawing>
          <wp:inline distT="0" distB="0" distL="0" distR="0" wp14:anchorId="2B189EFF" wp14:editId="6A9867CA">
            <wp:extent cx="5943600" cy="10598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9815"/>
                    </a:xfrm>
                    <a:prstGeom prst="rect">
                      <a:avLst/>
                    </a:prstGeom>
                  </pic:spPr>
                </pic:pic>
              </a:graphicData>
            </a:graphic>
          </wp:inline>
        </w:drawing>
      </w:r>
    </w:p>
    <w:p w:rsidR="00A56D54" w:rsidRDefault="00A56D54" w:rsidP="00A56D54">
      <w:pPr>
        <w:pStyle w:val="Title2"/>
        <w:jc w:val="left"/>
      </w:pPr>
      <w:r>
        <w:t xml:space="preserve">From the above results we can observe the values of sum of squares and size of the clusters. Also the most important point here is the percentage of the individual sum of </w:t>
      </w:r>
      <w:proofErr w:type="spellStart"/>
      <w:proofErr w:type="gramStart"/>
      <w:r>
        <w:t>square’s</w:t>
      </w:r>
      <w:proofErr w:type="spellEnd"/>
      <w:r>
        <w:t xml:space="preserve">  of</w:t>
      </w:r>
      <w:proofErr w:type="gramEnd"/>
      <w:r>
        <w:t xml:space="preserve"> a cluster and total sum of squares is 97.5 % which is a strong value to support the fitness of the model.</w:t>
      </w:r>
    </w:p>
    <w:p w:rsidR="00A56D54" w:rsidRDefault="00A56D54" w:rsidP="00A56D54">
      <w:pPr>
        <w:pStyle w:val="Title2"/>
        <w:jc w:val="left"/>
      </w:pPr>
      <w:r>
        <w:rPr>
          <w:noProof/>
        </w:rPr>
        <w:lastRenderedPageBreak/>
        <w:drawing>
          <wp:inline distT="0" distB="0" distL="0" distR="0" wp14:anchorId="73D29156" wp14:editId="701E9217">
            <wp:extent cx="52197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514600"/>
                    </a:xfrm>
                    <a:prstGeom prst="rect">
                      <a:avLst/>
                    </a:prstGeom>
                  </pic:spPr>
                </pic:pic>
              </a:graphicData>
            </a:graphic>
          </wp:inline>
        </w:drawing>
      </w:r>
    </w:p>
    <w:p w:rsidR="00A56D54" w:rsidRDefault="00A422E5" w:rsidP="00A56D54">
      <w:pPr>
        <w:pStyle w:val="Title2"/>
        <w:jc w:val="left"/>
      </w:pPr>
      <w:r>
        <w:rPr>
          <w:noProof/>
        </w:rPr>
        <w:drawing>
          <wp:inline distT="0" distB="0" distL="0" distR="0" wp14:anchorId="1E46D98E" wp14:editId="7E7DDC3B">
            <wp:extent cx="59340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3028950"/>
                    </a:xfrm>
                    <a:prstGeom prst="rect">
                      <a:avLst/>
                    </a:prstGeom>
                  </pic:spPr>
                </pic:pic>
              </a:graphicData>
            </a:graphic>
          </wp:inline>
        </w:drawing>
      </w:r>
    </w:p>
    <w:p w:rsidR="00E92BF4" w:rsidRDefault="00E92BF4" w:rsidP="00A56D54">
      <w:pPr>
        <w:pStyle w:val="Title2"/>
        <w:jc w:val="left"/>
      </w:pPr>
    </w:p>
    <w:p w:rsidR="00E92BF4" w:rsidRDefault="00A56D54" w:rsidP="00A56D54">
      <w:pPr>
        <w:pStyle w:val="Title2"/>
        <w:jc w:val="left"/>
      </w:pPr>
      <w:r>
        <w:t>From the above graph we can conclude that the</w:t>
      </w:r>
      <w:r w:rsidR="00E92BF4">
        <w:t>re is a linear relationship between country codes and census Tract.</w:t>
      </w:r>
    </w:p>
    <w:p w:rsidR="00A56D54" w:rsidRDefault="00A56D54" w:rsidP="00A56D54">
      <w:pPr>
        <w:pStyle w:val="Title2"/>
        <w:jc w:val="left"/>
      </w:pPr>
      <w:r>
        <w:t xml:space="preserve">Now in order to give a </w:t>
      </w:r>
      <w:proofErr w:type="gramStart"/>
      <w:r>
        <w:t>more clear</w:t>
      </w:r>
      <w:proofErr w:type="gramEnd"/>
      <w:r>
        <w:t xml:space="preserve"> insight and deep dive into the algorithm and showing the behavior for k=3</w:t>
      </w:r>
      <w:r w:rsidR="00FC0461">
        <w:t>.</w:t>
      </w:r>
      <w:r>
        <w:t xml:space="preserve"> I am plotting the fitness </w:t>
      </w:r>
      <w:proofErr w:type="gramStart"/>
      <w:r>
        <w:t>against  cluster</w:t>
      </w:r>
      <w:proofErr w:type="gramEnd"/>
      <w:r>
        <w:t xml:space="preserve"> for showing the behavior</w:t>
      </w:r>
    </w:p>
    <w:p w:rsidR="00A56D54" w:rsidRDefault="00A56D54" w:rsidP="00A56D54">
      <w:pPr>
        <w:pStyle w:val="Title2"/>
        <w:jc w:val="left"/>
      </w:pPr>
      <w:r>
        <w:rPr>
          <w:noProof/>
        </w:rPr>
        <w:lastRenderedPageBreak/>
        <w:drawing>
          <wp:inline distT="0" distB="0" distL="0" distR="0" wp14:anchorId="046D4C0E" wp14:editId="700B55FA">
            <wp:extent cx="5943600" cy="3658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58235"/>
                    </a:xfrm>
                    <a:prstGeom prst="rect">
                      <a:avLst/>
                    </a:prstGeom>
                  </pic:spPr>
                </pic:pic>
              </a:graphicData>
            </a:graphic>
          </wp:inline>
        </w:drawing>
      </w:r>
    </w:p>
    <w:p w:rsidR="00A56D54" w:rsidRDefault="00FC0461" w:rsidP="00A56D54">
      <w:pPr>
        <w:pStyle w:val="Title2"/>
        <w:jc w:val="left"/>
      </w:pPr>
      <w:r>
        <w:rPr>
          <w:noProof/>
        </w:rPr>
        <w:drawing>
          <wp:inline distT="0" distB="0" distL="0" distR="0" wp14:anchorId="2F4D372D" wp14:editId="713E432C">
            <wp:extent cx="58007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0725" cy="2952750"/>
                    </a:xfrm>
                    <a:prstGeom prst="rect">
                      <a:avLst/>
                    </a:prstGeom>
                  </pic:spPr>
                </pic:pic>
              </a:graphicData>
            </a:graphic>
          </wp:inline>
        </w:drawing>
      </w:r>
      <w:bookmarkStart w:id="0" w:name="_GoBack"/>
      <w:bookmarkEnd w:id="0"/>
    </w:p>
    <w:p w:rsidR="00A56D54" w:rsidRDefault="00A56D54" w:rsidP="00A56D54">
      <w:pPr>
        <w:pStyle w:val="Title2"/>
        <w:jc w:val="left"/>
      </w:pPr>
    </w:p>
    <w:p w:rsidR="00A56D54" w:rsidRDefault="003008B0" w:rsidP="00A56D54">
      <w:pPr>
        <w:pStyle w:val="Title2"/>
        <w:jc w:val="left"/>
      </w:pPr>
      <w:r>
        <w:t>Secondly</w:t>
      </w:r>
      <w:r w:rsidR="00573444">
        <w:t>,</w:t>
      </w:r>
      <w:r>
        <w:t xml:space="preserve"> I wanted to build a linear regression model on top of this data set </w:t>
      </w:r>
      <w:r w:rsidR="00C57749">
        <w:t>in order to confirm the presence of extent of linear relationship between the parameters. Also</w:t>
      </w:r>
      <w:r w:rsidR="00BA5C70">
        <w:t>,</w:t>
      </w:r>
      <w:r w:rsidR="00C57749">
        <w:t xml:space="preserve"> we will plot the </w:t>
      </w:r>
      <w:r w:rsidR="00C57749">
        <w:lastRenderedPageBreak/>
        <w:t>correlation between the parameters.</w:t>
      </w:r>
      <w:r w:rsidR="003E5D26">
        <w:t xml:space="preserve"> First of all we need to load the libraries </w:t>
      </w:r>
      <w:proofErr w:type="spellStart"/>
      <w:proofErr w:type="gramStart"/>
      <w:r w:rsidR="00C869B7">
        <w:t>i.e</w:t>
      </w:r>
      <w:proofErr w:type="spellEnd"/>
      <w:r w:rsidR="00C869B7">
        <w:t xml:space="preserve">  MASS</w:t>
      </w:r>
      <w:proofErr w:type="gramEnd"/>
      <w:r w:rsidR="00C869B7">
        <w:t xml:space="preserve">, ggplot2 and </w:t>
      </w:r>
      <w:proofErr w:type="spellStart"/>
      <w:r w:rsidR="00C869B7">
        <w:t>ggcorrplot</w:t>
      </w:r>
      <w:proofErr w:type="spellEnd"/>
      <w:r w:rsidR="00C869B7">
        <w:t>.</w:t>
      </w:r>
      <w:r w:rsidR="00C33328">
        <w:t xml:space="preserve"> Summary of the data set is also cal</w:t>
      </w:r>
      <w:r w:rsidR="0036133B">
        <w:t>c</w:t>
      </w:r>
      <w:r w:rsidR="00C33328">
        <w:t>u</w:t>
      </w:r>
      <w:r w:rsidR="00F119D8">
        <w:t>l</w:t>
      </w:r>
      <w:r w:rsidR="00C33328">
        <w:t>ated.</w:t>
      </w:r>
    </w:p>
    <w:p w:rsidR="00A56D54" w:rsidRDefault="00B44F19" w:rsidP="00A56D54">
      <w:pPr>
        <w:pStyle w:val="Title2"/>
        <w:jc w:val="left"/>
      </w:pPr>
      <w:r>
        <w:rPr>
          <w:noProof/>
        </w:rPr>
        <w:drawing>
          <wp:inline distT="0" distB="0" distL="0" distR="0" wp14:anchorId="591CD944" wp14:editId="4E5FCDA5">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23035"/>
                    </a:xfrm>
                    <a:prstGeom prst="rect">
                      <a:avLst/>
                    </a:prstGeom>
                  </pic:spPr>
                </pic:pic>
              </a:graphicData>
            </a:graphic>
          </wp:inline>
        </w:drawing>
      </w:r>
    </w:p>
    <w:p w:rsidR="00B44F19" w:rsidRDefault="006E14FA" w:rsidP="00A56D54">
      <w:pPr>
        <w:pStyle w:val="Title2"/>
        <w:jc w:val="left"/>
      </w:pPr>
      <w:r>
        <w:rPr>
          <w:noProof/>
        </w:rPr>
        <w:drawing>
          <wp:inline distT="0" distB="0" distL="0" distR="0" wp14:anchorId="48CCF912" wp14:editId="028E26B0">
            <wp:extent cx="5943600" cy="1926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26590"/>
                    </a:xfrm>
                    <a:prstGeom prst="rect">
                      <a:avLst/>
                    </a:prstGeom>
                  </pic:spPr>
                </pic:pic>
              </a:graphicData>
            </a:graphic>
          </wp:inline>
        </w:drawing>
      </w:r>
    </w:p>
    <w:p w:rsidR="006E14FA" w:rsidRDefault="00D312B2" w:rsidP="00A56D54">
      <w:pPr>
        <w:pStyle w:val="Title2"/>
        <w:jc w:val="left"/>
      </w:pPr>
      <w:r>
        <w:rPr>
          <w:noProof/>
        </w:rPr>
        <w:drawing>
          <wp:inline distT="0" distB="0" distL="0" distR="0" wp14:anchorId="02A77EE5" wp14:editId="0442B2D9">
            <wp:extent cx="5943600" cy="217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71700"/>
                    </a:xfrm>
                    <a:prstGeom prst="rect">
                      <a:avLst/>
                    </a:prstGeom>
                  </pic:spPr>
                </pic:pic>
              </a:graphicData>
            </a:graphic>
          </wp:inline>
        </w:drawing>
      </w:r>
    </w:p>
    <w:p w:rsidR="00D312B2" w:rsidRDefault="00CE4AA9" w:rsidP="00A56D54">
      <w:pPr>
        <w:pStyle w:val="Title2"/>
        <w:jc w:val="left"/>
      </w:pPr>
      <w:r>
        <w:rPr>
          <w:noProof/>
        </w:rPr>
        <w:lastRenderedPageBreak/>
        <w:drawing>
          <wp:inline distT="0" distB="0" distL="0" distR="0" wp14:anchorId="4AFBB4B8" wp14:editId="5515A102">
            <wp:extent cx="5943600" cy="24485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48560"/>
                    </a:xfrm>
                    <a:prstGeom prst="rect">
                      <a:avLst/>
                    </a:prstGeom>
                  </pic:spPr>
                </pic:pic>
              </a:graphicData>
            </a:graphic>
          </wp:inline>
        </w:drawing>
      </w:r>
    </w:p>
    <w:p w:rsidR="003318B0" w:rsidRDefault="003318B0" w:rsidP="00A56D54">
      <w:pPr>
        <w:pStyle w:val="Title2"/>
        <w:jc w:val="left"/>
      </w:pPr>
      <w:r>
        <w:t xml:space="preserve">Now in order to check the relationship between the parameters we need to build a linear model on top of data sets </w:t>
      </w:r>
    </w:p>
    <w:p w:rsidR="00CE4AA9" w:rsidRDefault="001D2E18" w:rsidP="00A56D54">
      <w:pPr>
        <w:pStyle w:val="Title2"/>
        <w:jc w:val="left"/>
      </w:pPr>
      <w:r>
        <w:rPr>
          <w:noProof/>
        </w:rPr>
        <w:drawing>
          <wp:inline distT="0" distB="0" distL="0" distR="0" wp14:anchorId="64F3A47B" wp14:editId="2987F067">
            <wp:extent cx="5943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33600"/>
                    </a:xfrm>
                    <a:prstGeom prst="rect">
                      <a:avLst/>
                    </a:prstGeom>
                  </pic:spPr>
                </pic:pic>
              </a:graphicData>
            </a:graphic>
          </wp:inline>
        </w:drawing>
      </w:r>
    </w:p>
    <w:p w:rsidR="001D2E18" w:rsidRDefault="003D5FC1" w:rsidP="00A56D54">
      <w:pPr>
        <w:pStyle w:val="Title2"/>
        <w:jc w:val="left"/>
      </w:pPr>
      <w:r>
        <w:rPr>
          <w:noProof/>
        </w:rPr>
        <w:drawing>
          <wp:inline distT="0" distB="0" distL="0" distR="0" wp14:anchorId="337257E4" wp14:editId="121DA489">
            <wp:extent cx="5943600" cy="2115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15185"/>
                    </a:xfrm>
                    <a:prstGeom prst="rect">
                      <a:avLst/>
                    </a:prstGeom>
                  </pic:spPr>
                </pic:pic>
              </a:graphicData>
            </a:graphic>
          </wp:inline>
        </w:drawing>
      </w:r>
    </w:p>
    <w:p w:rsidR="003D5FC1" w:rsidRDefault="006927BB" w:rsidP="00A56D54">
      <w:pPr>
        <w:pStyle w:val="Title2"/>
        <w:jc w:val="left"/>
      </w:pPr>
      <w:r>
        <w:rPr>
          <w:noProof/>
        </w:rPr>
        <w:lastRenderedPageBreak/>
        <w:drawing>
          <wp:inline distT="0" distB="0" distL="0" distR="0" wp14:anchorId="781D5E54" wp14:editId="68C77F43">
            <wp:extent cx="5943600" cy="2270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70125"/>
                    </a:xfrm>
                    <a:prstGeom prst="rect">
                      <a:avLst/>
                    </a:prstGeom>
                  </pic:spPr>
                </pic:pic>
              </a:graphicData>
            </a:graphic>
          </wp:inline>
        </w:drawing>
      </w:r>
    </w:p>
    <w:p w:rsidR="006927BB" w:rsidRDefault="00B92C6D" w:rsidP="00A56D54">
      <w:pPr>
        <w:pStyle w:val="Title2"/>
        <w:jc w:val="left"/>
      </w:pPr>
      <w:r>
        <w:rPr>
          <w:noProof/>
        </w:rPr>
        <w:drawing>
          <wp:inline distT="0" distB="0" distL="0" distR="0" wp14:anchorId="24E52218" wp14:editId="145255FE">
            <wp:extent cx="594360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49195"/>
                    </a:xfrm>
                    <a:prstGeom prst="rect">
                      <a:avLst/>
                    </a:prstGeom>
                  </pic:spPr>
                </pic:pic>
              </a:graphicData>
            </a:graphic>
          </wp:inline>
        </w:drawing>
      </w:r>
    </w:p>
    <w:p w:rsidR="00B92C6D" w:rsidRDefault="00080D13" w:rsidP="00A56D54">
      <w:pPr>
        <w:pStyle w:val="Title2"/>
        <w:jc w:val="left"/>
      </w:pPr>
      <w:r>
        <w:rPr>
          <w:noProof/>
        </w:rPr>
        <w:drawing>
          <wp:inline distT="0" distB="0" distL="0" distR="0" wp14:anchorId="1574404A" wp14:editId="509FAEFE">
            <wp:extent cx="5943600" cy="23342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34260"/>
                    </a:xfrm>
                    <a:prstGeom prst="rect">
                      <a:avLst/>
                    </a:prstGeom>
                  </pic:spPr>
                </pic:pic>
              </a:graphicData>
            </a:graphic>
          </wp:inline>
        </w:drawing>
      </w:r>
    </w:p>
    <w:p w:rsidR="00EA6DA2" w:rsidRDefault="00EA6DA2" w:rsidP="00A56D54">
      <w:pPr>
        <w:pStyle w:val="Title2"/>
        <w:jc w:val="left"/>
      </w:pPr>
      <w:r>
        <w:lastRenderedPageBreak/>
        <w:t xml:space="preserve">From the results we can observe that the p value is very high and </w:t>
      </w:r>
      <w:proofErr w:type="spellStart"/>
      <w:r>
        <w:t>ggplot</w:t>
      </w:r>
      <w:proofErr w:type="spellEnd"/>
      <w:r>
        <w:t xml:space="preserve"> is showing the relationship between total population and income. Similarly</w:t>
      </w:r>
      <w:r w:rsidR="00F119D8">
        <w:t>,</w:t>
      </w:r>
      <w:r>
        <w:t xml:space="preserve"> we can plot the relationship between other parameters too.</w:t>
      </w:r>
    </w:p>
    <w:p w:rsidR="00080D13" w:rsidRDefault="003275E1" w:rsidP="00A56D54">
      <w:pPr>
        <w:pStyle w:val="Title2"/>
        <w:jc w:val="left"/>
      </w:pPr>
      <w:r>
        <w:rPr>
          <w:noProof/>
        </w:rPr>
        <w:drawing>
          <wp:inline distT="0" distB="0" distL="0" distR="0" wp14:anchorId="01FB72B9" wp14:editId="389D0770">
            <wp:extent cx="5886450" cy="3295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6450" cy="3295650"/>
                    </a:xfrm>
                    <a:prstGeom prst="rect">
                      <a:avLst/>
                    </a:prstGeom>
                  </pic:spPr>
                </pic:pic>
              </a:graphicData>
            </a:graphic>
          </wp:inline>
        </w:drawing>
      </w:r>
    </w:p>
    <w:p w:rsidR="009C0C75" w:rsidRDefault="009C0C75" w:rsidP="00A56D54">
      <w:pPr>
        <w:pStyle w:val="Title2"/>
        <w:jc w:val="left"/>
      </w:pPr>
      <w:r>
        <w:rPr>
          <w:noProof/>
        </w:rPr>
        <w:drawing>
          <wp:inline distT="0" distB="0" distL="0" distR="0" wp14:anchorId="7AD64FC6" wp14:editId="02D3928B">
            <wp:extent cx="5943600" cy="845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45820"/>
                    </a:xfrm>
                    <a:prstGeom prst="rect">
                      <a:avLst/>
                    </a:prstGeom>
                  </pic:spPr>
                </pic:pic>
              </a:graphicData>
            </a:graphic>
          </wp:inline>
        </w:drawing>
      </w:r>
    </w:p>
    <w:p w:rsidR="009C0C75" w:rsidRDefault="0084309F" w:rsidP="00A56D54">
      <w:pPr>
        <w:pStyle w:val="Title2"/>
        <w:jc w:val="left"/>
      </w:pPr>
      <w:r>
        <w:rPr>
          <w:noProof/>
        </w:rPr>
        <w:lastRenderedPageBreak/>
        <w:drawing>
          <wp:inline distT="0" distB="0" distL="0" distR="0" wp14:anchorId="21C85DEF" wp14:editId="3AEB0E05">
            <wp:extent cx="5895975" cy="3276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95975" cy="3276600"/>
                    </a:xfrm>
                    <a:prstGeom prst="rect">
                      <a:avLst/>
                    </a:prstGeom>
                  </pic:spPr>
                </pic:pic>
              </a:graphicData>
            </a:graphic>
          </wp:inline>
        </w:drawing>
      </w:r>
    </w:p>
    <w:p w:rsidR="0084309F" w:rsidRDefault="00236CB2" w:rsidP="00A56D54">
      <w:pPr>
        <w:pStyle w:val="Title2"/>
        <w:jc w:val="left"/>
      </w:pPr>
      <w:r>
        <w:rPr>
          <w:noProof/>
        </w:rPr>
        <w:drawing>
          <wp:inline distT="0" distB="0" distL="0" distR="0" wp14:anchorId="4982EE6A" wp14:editId="785F2BE8">
            <wp:extent cx="5943600" cy="986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86790"/>
                    </a:xfrm>
                    <a:prstGeom prst="rect">
                      <a:avLst/>
                    </a:prstGeom>
                  </pic:spPr>
                </pic:pic>
              </a:graphicData>
            </a:graphic>
          </wp:inline>
        </w:drawing>
      </w:r>
    </w:p>
    <w:p w:rsidR="00236CB2" w:rsidRDefault="00236CB2" w:rsidP="00A56D54">
      <w:pPr>
        <w:pStyle w:val="Title2"/>
        <w:jc w:val="left"/>
      </w:pPr>
      <w:r>
        <w:rPr>
          <w:noProof/>
        </w:rPr>
        <w:drawing>
          <wp:inline distT="0" distB="0" distL="0" distR="0" wp14:anchorId="5DE53150" wp14:editId="1594AC09">
            <wp:extent cx="5943600" cy="33655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65500"/>
                    </a:xfrm>
                    <a:prstGeom prst="rect">
                      <a:avLst/>
                    </a:prstGeom>
                  </pic:spPr>
                </pic:pic>
              </a:graphicData>
            </a:graphic>
          </wp:inline>
        </w:drawing>
      </w:r>
    </w:p>
    <w:p w:rsidR="00236CB2" w:rsidRDefault="00BC45BF" w:rsidP="00A56D54">
      <w:pPr>
        <w:pStyle w:val="Title2"/>
        <w:jc w:val="left"/>
      </w:pPr>
      <w:r>
        <w:rPr>
          <w:noProof/>
        </w:rPr>
        <w:lastRenderedPageBreak/>
        <w:drawing>
          <wp:inline distT="0" distB="0" distL="0" distR="0" wp14:anchorId="62DF300D" wp14:editId="408245CE">
            <wp:extent cx="5943600" cy="1170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0940"/>
                    </a:xfrm>
                    <a:prstGeom prst="rect">
                      <a:avLst/>
                    </a:prstGeom>
                  </pic:spPr>
                </pic:pic>
              </a:graphicData>
            </a:graphic>
          </wp:inline>
        </w:drawing>
      </w:r>
    </w:p>
    <w:p w:rsidR="00BC45BF" w:rsidRDefault="004D6EEF" w:rsidP="00A56D54">
      <w:pPr>
        <w:pStyle w:val="Title2"/>
        <w:jc w:val="left"/>
      </w:pPr>
      <w:r>
        <w:rPr>
          <w:noProof/>
        </w:rPr>
        <w:drawing>
          <wp:inline distT="0" distB="0" distL="0" distR="0" wp14:anchorId="2744156F" wp14:editId="43CD33ED">
            <wp:extent cx="5943600" cy="32975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7555"/>
                    </a:xfrm>
                    <a:prstGeom prst="rect">
                      <a:avLst/>
                    </a:prstGeom>
                  </pic:spPr>
                </pic:pic>
              </a:graphicData>
            </a:graphic>
          </wp:inline>
        </w:drawing>
      </w:r>
    </w:p>
    <w:p w:rsidR="004D6EEF" w:rsidRDefault="005C45D6" w:rsidP="00A56D54">
      <w:pPr>
        <w:pStyle w:val="Title2"/>
        <w:jc w:val="left"/>
      </w:pPr>
      <w:r>
        <w:rPr>
          <w:noProof/>
        </w:rPr>
        <w:drawing>
          <wp:inline distT="0" distB="0" distL="0" distR="0" wp14:anchorId="157EA53F" wp14:editId="704C1207">
            <wp:extent cx="5943600" cy="12788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78890"/>
                    </a:xfrm>
                    <a:prstGeom prst="rect">
                      <a:avLst/>
                    </a:prstGeom>
                  </pic:spPr>
                </pic:pic>
              </a:graphicData>
            </a:graphic>
          </wp:inline>
        </w:drawing>
      </w:r>
    </w:p>
    <w:p w:rsidR="005C45D6" w:rsidRDefault="005C45D6" w:rsidP="00A56D54">
      <w:pPr>
        <w:pStyle w:val="Title2"/>
        <w:jc w:val="left"/>
      </w:pPr>
      <w:r>
        <w:rPr>
          <w:noProof/>
        </w:rPr>
        <w:lastRenderedPageBreak/>
        <w:drawing>
          <wp:inline distT="0" distB="0" distL="0" distR="0" wp14:anchorId="5C827D74" wp14:editId="5B41616F">
            <wp:extent cx="5886450" cy="3324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86450" cy="3324225"/>
                    </a:xfrm>
                    <a:prstGeom prst="rect">
                      <a:avLst/>
                    </a:prstGeom>
                  </pic:spPr>
                </pic:pic>
              </a:graphicData>
            </a:graphic>
          </wp:inline>
        </w:drawing>
      </w:r>
    </w:p>
    <w:p w:rsidR="005C45D6" w:rsidRDefault="00284793" w:rsidP="00A56D54">
      <w:pPr>
        <w:pStyle w:val="Title2"/>
        <w:jc w:val="left"/>
      </w:pPr>
      <w:r>
        <w:rPr>
          <w:noProof/>
        </w:rPr>
        <w:drawing>
          <wp:inline distT="0" distB="0" distL="0" distR="0" wp14:anchorId="1FF5AD39" wp14:editId="5DB8808C">
            <wp:extent cx="5943600" cy="670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70560"/>
                    </a:xfrm>
                    <a:prstGeom prst="rect">
                      <a:avLst/>
                    </a:prstGeom>
                  </pic:spPr>
                </pic:pic>
              </a:graphicData>
            </a:graphic>
          </wp:inline>
        </w:drawing>
      </w:r>
    </w:p>
    <w:p w:rsidR="00284793" w:rsidRDefault="00284793" w:rsidP="00A56D54">
      <w:pPr>
        <w:pStyle w:val="Title2"/>
        <w:jc w:val="left"/>
      </w:pPr>
      <w:r>
        <w:rPr>
          <w:noProof/>
        </w:rPr>
        <w:drawing>
          <wp:inline distT="0" distB="0" distL="0" distR="0" wp14:anchorId="665CE5BF" wp14:editId="242EB8B5">
            <wp:extent cx="5943600" cy="33305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30575"/>
                    </a:xfrm>
                    <a:prstGeom prst="rect">
                      <a:avLst/>
                    </a:prstGeom>
                  </pic:spPr>
                </pic:pic>
              </a:graphicData>
            </a:graphic>
          </wp:inline>
        </w:drawing>
      </w:r>
    </w:p>
    <w:p w:rsidR="00284793" w:rsidRDefault="005E5F68" w:rsidP="00A56D54">
      <w:pPr>
        <w:pStyle w:val="Title2"/>
        <w:jc w:val="left"/>
      </w:pPr>
      <w:r>
        <w:rPr>
          <w:noProof/>
        </w:rPr>
        <w:lastRenderedPageBreak/>
        <w:drawing>
          <wp:inline distT="0" distB="0" distL="0" distR="0" wp14:anchorId="66E8F60A" wp14:editId="65D4B637">
            <wp:extent cx="5943600" cy="7366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36600"/>
                    </a:xfrm>
                    <a:prstGeom prst="rect">
                      <a:avLst/>
                    </a:prstGeom>
                  </pic:spPr>
                </pic:pic>
              </a:graphicData>
            </a:graphic>
          </wp:inline>
        </w:drawing>
      </w:r>
    </w:p>
    <w:p w:rsidR="005E5F68" w:rsidRDefault="00074FFB" w:rsidP="00A56D54">
      <w:pPr>
        <w:pStyle w:val="Title2"/>
        <w:jc w:val="left"/>
      </w:pPr>
      <w:r>
        <w:rPr>
          <w:noProof/>
        </w:rPr>
        <w:drawing>
          <wp:inline distT="0" distB="0" distL="0" distR="0" wp14:anchorId="5E8F5C9F" wp14:editId="32752B39">
            <wp:extent cx="5943600" cy="3273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73425"/>
                    </a:xfrm>
                    <a:prstGeom prst="rect">
                      <a:avLst/>
                    </a:prstGeom>
                  </pic:spPr>
                </pic:pic>
              </a:graphicData>
            </a:graphic>
          </wp:inline>
        </w:drawing>
      </w:r>
    </w:p>
    <w:p w:rsidR="00D8143C" w:rsidRDefault="00D8143C" w:rsidP="00A56D54">
      <w:pPr>
        <w:pStyle w:val="Title2"/>
        <w:jc w:val="left"/>
      </w:pPr>
      <w:r>
        <w:t xml:space="preserve">From the above graphs we can conclude that the most linear relationship </w:t>
      </w:r>
      <w:proofErr w:type="gramStart"/>
      <w:r>
        <w:t>exist</w:t>
      </w:r>
      <w:proofErr w:type="gramEnd"/>
      <w:r>
        <w:t xml:space="preserve"> between </w:t>
      </w:r>
      <w:r w:rsidR="00C12F2C">
        <w:t>total population and Men, total population and Women</w:t>
      </w:r>
      <w:r w:rsidR="004D19F9">
        <w:t>, total population and employed</w:t>
      </w:r>
      <w:r w:rsidR="00701E9F">
        <w:t xml:space="preserve"> and a straight line relationship exist between these parameters.</w:t>
      </w:r>
    </w:p>
    <w:p w:rsidR="009C0C75" w:rsidRDefault="00B6087F" w:rsidP="00A56D54">
      <w:pPr>
        <w:pStyle w:val="Title2"/>
        <w:jc w:val="left"/>
      </w:pPr>
      <w:r>
        <w:t>Now I want to show the correlation between the parameters using below mentioned logic.</w:t>
      </w:r>
    </w:p>
    <w:p w:rsidR="003275E1" w:rsidRDefault="00EF5E8C" w:rsidP="00A56D54">
      <w:pPr>
        <w:pStyle w:val="Title2"/>
        <w:jc w:val="left"/>
      </w:pPr>
      <w:r>
        <w:rPr>
          <w:noProof/>
        </w:rPr>
        <w:drawing>
          <wp:inline distT="0" distB="0" distL="0" distR="0" wp14:anchorId="79C6C4C6" wp14:editId="16CD3826">
            <wp:extent cx="5943600" cy="2047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47875"/>
                    </a:xfrm>
                    <a:prstGeom prst="rect">
                      <a:avLst/>
                    </a:prstGeom>
                  </pic:spPr>
                </pic:pic>
              </a:graphicData>
            </a:graphic>
          </wp:inline>
        </w:drawing>
      </w:r>
    </w:p>
    <w:p w:rsidR="00EF5E8C" w:rsidRDefault="006C47CD" w:rsidP="00A56D54">
      <w:pPr>
        <w:pStyle w:val="Title2"/>
        <w:jc w:val="left"/>
      </w:pPr>
      <w:r>
        <w:rPr>
          <w:noProof/>
        </w:rPr>
        <w:lastRenderedPageBreak/>
        <w:drawing>
          <wp:inline distT="0" distB="0" distL="0" distR="0" wp14:anchorId="56BC1DCD" wp14:editId="0F3063B0">
            <wp:extent cx="4476750" cy="3314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750" cy="3314700"/>
                    </a:xfrm>
                    <a:prstGeom prst="rect">
                      <a:avLst/>
                    </a:prstGeom>
                  </pic:spPr>
                </pic:pic>
              </a:graphicData>
            </a:graphic>
          </wp:inline>
        </w:drawing>
      </w:r>
    </w:p>
    <w:p w:rsidR="00A56D54" w:rsidRPr="00A27F87" w:rsidRDefault="00A56D54" w:rsidP="00A56D54">
      <w:pPr>
        <w:pStyle w:val="Title2"/>
        <w:jc w:val="left"/>
      </w:pPr>
    </w:p>
    <w:p w:rsidR="00A56D54" w:rsidRDefault="00A56D54" w:rsidP="00A56D54">
      <w:pPr>
        <w:pStyle w:val="Title2"/>
        <w:jc w:val="left"/>
      </w:pPr>
    </w:p>
    <w:p w:rsidR="005739CD" w:rsidRPr="00EF2CD0" w:rsidRDefault="00C6317C" w:rsidP="00EF2CD0">
      <w:pPr>
        <w:pStyle w:val="Title2"/>
        <w:jc w:val="left"/>
      </w:pPr>
      <w:r>
        <w:t xml:space="preserve">From the graph </w:t>
      </w:r>
      <w:r w:rsidR="00FC0305">
        <w:t>we can the red spots which states that these are maximum correlated to each other.</w:t>
      </w:r>
    </w:p>
    <w:p w:rsidR="00C41673" w:rsidRDefault="00C41673" w:rsidP="00B079B7">
      <w:pPr>
        <w:ind w:firstLine="0"/>
        <w:jc w:val="center"/>
        <w:rPr>
          <w:b/>
        </w:rPr>
      </w:pPr>
      <w:r w:rsidRPr="00416BE6">
        <w:rPr>
          <w:b/>
        </w:rPr>
        <w:t>Conclusion</w:t>
      </w:r>
    </w:p>
    <w:p w:rsidR="00C00483" w:rsidRDefault="00FC0305" w:rsidP="00803415">
      <w:pPr>
        <w:ind w:firstLine="0"/>
      </w:pPr>
      <w:r w:rsidRPr="00803415">
        <w:t xml:space="preserve">From the results of above two algorithms </w:t>
      </w:r>
      <w:proofErr w:type="spellStart"/>
      <w:r w:rsidRPr="00803415">
        <w:t>i.e</w:t>
      </w:r>
      <w:proofErr w:type="spellEnd"/>
      <w:r w:rsidRPr="00803415">
        <w:t xml:space="preserve"> k-mean and linear regression we can conclude following:</w:t>
      </w:r>
    </w:p>
    <w:p w:rsidR="00176070" w:rsidRDefault="00176070" w:rsidP="00176070">
      <w:pPr>
        <w:pStyle w:val="ListParagraph"/>
        <w:numPr>
          <w:ilvl w:val="0"/>
          <w:numId w:val="26"/>
        </w:numPr>
      </w:pPr>
      <w:r>
        <w:t>For k mean clustering we have observed that the cluster size 3 is showing most optimal results as the elbow point of WSS graph results shows the point at k=3</w:t>
      </w:r>
      <w:r w:rsidR="00CD3B27">
        <w:t xml:space="preserve"> and clustering is best illustrated using k=3 and model is showing up the clusters clearing. And the relationship between data sets </w:t>
      </w:r>
      <w:proofErr w:type="spellStart"/>
      <w:r w:rsidR="00CD3B27">
        <w:t>i.e</w:t>
      </w:r>
      <w:proofErr w:type="spellEnd"/>
      <w:r w:rsidR="00CD3B27">
        <w:t xml:space="preserve"> </w:t>
      </w:r>
      <w:r w:rsidR="00760724">
        <w:t xml:space="preserve">total population vs categories </w:t>
      </w:r>
      <w:proofErr w:type="spellStart"/>
      <w:r w:rsidR="00760724">
        <w:t>i.e</w:t>
      </w:r>
      <w:proofErr w:type="spellEnd"/>
      <w:r w:rsidR="00760724">
        <w:t xml:space="preserve"> </w:t>
      </w:r>
      <w:proofErr w:type="gramStart"/>
      <w:r w:rsidR="00760724">
        <w:t>Men ,women</w:t>
      </w:r>
      <w:proofErr w:type="gramEnd"/>
      <w:r w:rsidR="00760724">
        <w:t xml:space="preserve"> and employed can be clearly figured out.</w:t>
      </w:r>
    </w:p>
    <w:p w:rsidR="00CD3B27" w:rsidRPr="00803415" w:rsidRDefault="00327243" w:rsidP="00176070">
      <w:pPr>
        <w:pStyle w:val="ListParagraph"/>
        <w:numPr>
          <w:ilvl w:val="0"/>
          <w:numId w:val="26"/>
        </w:numPr>
      </w:pPr>
      <w:r>
        <w:t xml:space="preserve">From the results of linear regression and </w:t>
      </w:r>
      <w:proofErr w:type="spellStart"/>
      <w:r>
        <w:t>ggplot</w:t>
      </w:r>
      <w:proofErr w:type="spellEnd"/>
      <w:r>
        <w:t xml:space="preserve"> we can conclude that a linear relationship only exist between total population, </w:t>
      </w:r>
      <w:proofErr w:type="gramStart"/>
      <w:r>
        <w:t>Men ,women</w:t>
      </w:r>
      <w:proofErr w:type="gramEnd"/>
      <w:r>
        <w:t xml:space="preserve"> and employed values.</w:t>
      </w:r>
    </w:p>
    <w:p w:rsidR="00FC0305" w:rsidRDefault="00FC0305" w:rsidP="00B079B7">
      <w:pPr>
        <w:ind w:firstLine="0"/>
        <w:jc w:val="center"/>
        <w:rPr>
          <w:b/>
        </w:rPr>
      </w:pPr>
    </w:p>
    <w:sdt>
      <w:sdtPr>
        <w:rPr>
          <w:rFonts w:asciiTheme="minorHAnsi" w:eastAsiaTheme="minorEastAsia" w:hAnsiTheme="minorHAnsi" w:cstheme="minorBidi"/>
          <w:b w:val="0"/>
          <w:bCs w:val="0"/>
        </w:rPr>
        <w:id w:val="619580656"/>
        <w:docPartObj>
          <w:docPartGallery w:val="Bibliographies"/>
          <w:docPartUnique/>
        </w:docPartObj>
      </w:sdtPr>
      <w:sdtEndPr/>
      <w:sdtContent>
        <w:p w:rsidR="00343792" w:rsidRDefault="00343792">
          <w:pPr>
            <w:pStyle w:val="Heading1"/>
          </w:pPr>
          <w:r>
            <w:t>References</w:t>
          </w:r>
        </w:p>
        <w:sdt>
          <w:sdtPr>
            <w:id w:val="-573587230"/>
            <w:bibliography/>
          </w:sdtPr>
          <w:sdtEndPr/>
          <w:sdtContent>
            <w:p w:rsidR="009B57C3" w:rsidRDefault="00E849A4" w:rsidP="00E849A4">
              <w:pPr>
                <w:pStyle w:val="Bibliography"/>
                <w:numPr>
                  <w:ilvl w:val="0"/>
                  <w:numId w:val="22"/>
                </w:numPr>
                <w:rPr>
                  <w:color w:val="333333"/>
                  <w:shd w:val="clear" w:color="auto" w:fill="FFFFFF"/>
                </w:rPr>
              </w:pPr>
              <w:proofErr w:type="spellStart"/>
              <w:r>
                <w:rPr>
                  <w:color w:val="333333"/>
                  <w:shd w:val="clear" w:color="auto" w:fill="FFFFFF"/>
                </w:rPr>
                <w:t>Garbade</w:t>
              </w:r>
              <w:proofErr w:type="spellEnd"/>
              <w:r>
                <w:rPr>
                  <w:color w:val="333333"/>
                  <w:shd w:val="clear" w:color="auto" w:fill="FFFFFF"/>
                </w:rPr>
                <w:t>, Michael J. “Understanding K-Means Clustering in Machine Learning.” </w:t>
              </w:r>
              <w:r>
                <w:rPr>
                  <w:i/>
                  <w:iCs/>
                  <w:color w:val="333333"/>
                </w:rPr>
                <w:t>Medium</w:t>
              </w:r>
              <w:r>
                <w:rPr>
                  <w:color w:val="333333"/>
                  <w:shd w:val="clear" w:color="auto" w:fill="FFFFFF"/>
                </w:rPr>
                <w:t xml:space="preserve">, Towards Data Science, 12 Sept. 2018, </w:t>
              </w:r>
              <w:hyperlink r:id="rId69" w:history="1">
                <w:r w:rsidRPr="0092670F">
                  <w:rPr>
                    <w:rStyle w:val="Hyperlink"/>
                    <w:shd w:val="clear" w:color="auto" w:fill="FFFFFF"/>
                  </w:rPr>
                  <w:t>https://towardsdatascience.com/understanding-k-means-clustering-in-machine-learning-6a6e67336aa1</w:t>
                </w:r>
              </w:hyperlink>
              <w:r>
                <w:rPr>
                  <w:color w:val="333333"/>
                  <w:shd w:val="clear" w:color="auto" w:fill="FFFFFF"/>
                </w:rPr>
                <w:t>.</w:t>
              </w:r>
            </w:p>
            <w:p w:rsidR="00E849A4" w:rsidRPr="008F17BC" w:rsidRDefault="008F17BC" w:rsidP="00E849A4">
              <w:pPr>
                <w:pStyle w:val="ListParagraph"/>
                <w:numPr>
                  <w:ilvl w:val="0"/>
                  <w:numId w:val="22"/>
                </w:numPr>
              </w:pPr>
              <w:r>
                <w:rPr>
                  <w:i/>
                  <w:iCs/>
                  <w:color w:val="333333"/>
                </w:rPr>
                <w:t>CS221</w:t>
              </w:r>
              <w:r>
                <w:rPr>
                  <w:color w:val="333333"/>
                  <w:shd w:val="clear" w:color="auto" w:fill="FFFFFF"/>
                </w:rPr>
                <w:t xml:space="preserve">, </w:t>
              </w:r>
              <w:hyperlink r:id="rId70" w:history="1">
                <w:r w:rsidRPr="0092670F">
                  <w:rPr>
                    <w:rStyle w:val="Hyperlink"/>
                    <w:shd w:val="clear" w:color="auto" w:fill="FFFFFF"/>
                  </w:rPr>
                  <w:t>https://stanford.edu/~cpiech/cs221/handouts/kmeans.html</w:t>
                </w:r>
              </w:hyperlink>
              <w:r>
                <w:rPr>
                  <w:color w:val="333333"/>
                  <w:shd w:val="clear" w:color="auto" w:fill="FFFFFF"/>
                </w:rPr>
                <w:t>.</w:t>
              </w:r>
            </w:p>
            <w:p w:rsidR="008F17BC" w:rsidRPr="008A3D22" w:rsidRDefault="008A3D22" w:rsidP="00E849A4">
              <w:pPr>
                <w:pStyle w:val="ListParagraph"/>
                <w:numPr>
                  <w:ilvl w:val="0"/>
                  <w:numId w:val="22"/>
                </w:numPr>
              </w:pPr>
              <w:proofErr w:type="spellStart"/>
              <w:r>
                <w:rPr>
                  <w:color w:val="333333"/>
                  <w:shd w:val="clear" w:color="auto" w:fill="FFFFFF"/>
                </w:rPr>
                <w:t>Dabbura</w:t>
              </w:r>
              <w:proofErr w:type="spellEnd"/>
              <w:r>
                <w:rPr>
                  <w:color w:val="333333"/>
                  <w:shd w:val="clear" w:color="auto" w:fill="FFFFFF"/>
                </w:rPr>
                <w:t>, Imad. “K-Means Clustering: Algorithm, Applications, Evaluation Methods, and Drawbacks.” </w:t>
              </w:r>
              <w:r>
                <w:rPr>
                  <w:i/>
                  <w:iCs/>
                  <w:color w:val="333333"/>
                </w:rPr>
                <w:t>Medium</w:t>
              </w:r>
              <w:r>
                <w:rPr>
                  <w:color w:val="333333"/>
                  <w:shd w:val="clear" w:color="auto" w:fill="FFFFFF"/>
                </w:rPr>
                <w:t xml:space="preserve">, Towards Data Science, 3 Sept. 2019, </w:t>
              </w:r>
              <w:hyperlink r:id="rId71" w:history="1">
                <w:r w:rsidRPr="0092670F">
                  <w:rPr>
                    <w:rStyle w:val="Hyperlink"/>
                    <w:shd w:val="clear" w:color="auto" w:fill="FFFFFF"/>
                  </w:rPr>
                  <w:t>https://towardsdatascience.com/k-means-clustering-algorithm-applications-evaluation-methods-and-drawbacks-aa03e644b48a</w:t>
                </w:r>
              </w:hyperlink>
              <w:r>
                <w:rPr>
                  <w:color w:val="333333"/>
                  <w:shd w:val="clear" w:color="auto" w:fill="FFFFFF"/>
                </w:rPr>
                <w:t>.</w:t>
              </w:r>
            </w:p>
            <w:p w:rsidR="008A3D22" w:rsidRPr="00A46118" w:rsidRDefault="00A46118" w:rsidP="00E849A4">
              <w:pPr>
                <w:pStyle w:val="ListParagraph"/>
                <w:numPr>
                  <w:ilvl w:val="0"/>
                  <w:numId w:val="22"/>
                </w:numPr>
              </w:pPr>
              <w:r>
                <w:rPr>
                  <w:color w:val="333333"/>
                  <w:shd w:val="clear" w:color="auto" w:fill="FFFFFF"/>
                </w:rPr>
                <w:t>“Sign In.” </w:t>
              </w:r>
              <w:proofErr w:type="spellStart"/>
              <w:r>
                <w:rPr>
                  <w:i/>
                  <w:iCs/>
                  <w:color w:val="333333"/>
                </w:rPr>
                <w:t>RPubs</w:t>
              </w:r>
              <w:proofErr w:type="spellEnd"/>
              <w:r>
                <w:rPr>
                  <w:color w:val="333333"/>
                  <w:shd w:val="clear" w:color="auto" w:fill="FFFFFF"/>
                </w:rPr>
                <w:t xml:space="preserve">, </w:t>
              </w:r>
              <w:hyperlink r:id="rId72" w:history="1">
                <w:r w:rsidRPr="0092670F">
                  <w:rPr>
                    <w:rStyle w:val="Hyperlink"/>
                    <w:shd w:val="clear" w:color="auto" w:fill="FFFFFF"/>
                  </w:rPr>
                  <w:t>https://rpubs.com/AnanyaDu/361293</w:t>
                </w:r>
              </w:hyperlink>
              <w:r>
                <w:rPr>
                  <w:color w:val="333333"/>
                  <w:shd w:val="clear" w:color="auto" w:fill="FFFFFF"/>
                </w:rPr>
                <w:t>.</w:t>
              </w:r>
            </w:p>
            <w:p w:rsidR="00A46118" w:rsidRPr="00626258" w:rsidRDefault="00626258" w:rsidP="00E849A4">
              <w:pPr>
                <w:pStyle w:val="ListParagraph"/>
                <w:numPr>
                  <w:ilvl w:val="0"/>
                  <w:numId w:val="22"/>
                </w:numPr>
              </w:pPr>
              <w:r>
                <w:rPr>
                  <w:color w:val="333333"/>
                  <w:shd w:val="clear" w:color="auto" w:fill="FFFFFF"/>
                </w:rPr>
                <w:t>“Sign In.” </w:t>
              </w:r>
              <w:proofErr w:type="spellStart"/>
              <w:r>
                <w:rPr>
                  <w:i/>
                  <w:iCs/>
                  <w:color w:val="333333"/>
                </w:rPr>
                <w:t>RPubs</w:t>
              </w:r>
              <w:proofErr w:type="spellEnd"/>
              <w:r>
                <w:rPr>
                  <w:color w:val="333333"/>
                  <w:shd w:val="clear" w:color="auto" w:fill="FFFFFF"/>
                </w:rPr>
                <w:t xml:space="preserve">, </w:t>
              </w:r>
              <w:hyperlink r:id="rId73" w:history="1">
                <w:r w:rsidRPr="0092670F">
                  <w:rPr>
                    <w:rStyle w:val="Hyperlink"/>
                    <w:shd w:val="clear" w:color="auto" w:fill="FFFFFF"/>
                  </w:rPr>
                  <w:t>https://rpubs.com/gabrielmartos/ClusterAnalysis</w:t>
                </w:r>
              </w:hyperlink>
              <w:r>
                <w:rPr>
                  <w:color w:val="333333"/>
                  <w:shd w:val="clear" w:color="auto" w:fill="FFFFFF"/>
                </w:rPr>
                <w:t>.</w:t>
              </w:r>
            </w:p>
            <w:p w:rsidR="00626258" w:rsidRPr="00393F0D" w:rsidRDefault="00393F0D" w:rsidP="00E849A4">
              <w:pPr>
                <w:pStyle w:val="ListParagraph"/>
                <w:numPr>
                  <w:ilvl w:val="0"/>
                  <w:numId w:val="22"/>
                </w:numPr>
              </w:pPr>
              <w:proofErr w:type="spellStart"/>
              <w:r>
                <w:rPr>
                  <w:color w:val="333333"/>
                  <w:shd w:val="clear" w:color="auto" w:fill="FFFFFF"/>
                </w:rPr>
                <w:t>MuonNeutrino</w:t>
              </w:r>
              <w:proofErr w:type="spellEnd"/>
              <w:r>
                <w:rPr>
                  <w:color w:val="333333"/>
                  <w:shd w:val="clear" w:color="auto" w:fill="FFFFFF"/>
                </w:rPr>
                <w:t>. “US Census Demographic Data.” </w:t>
              </w:r>
              <w:r>
                <w:rPr>
                  <w:i/>
                  <w:iCs/>
                  <w:color w:val="333333"/>
                </w:rPr>
                <w:t>Kaggle</w:t>
              </w:r>
              <w:r>
                <w:rPr>
                  <w:color w:val="333333"/>
                  <w:shd w:val="clear" w:color="auto" w:fill="FFFFFF"/>
                </w:rPr>
                <w:t xml:space="preserve">, 3 Mar. 2019, </w:t>
              </w:r>
              <w:hyperlink r:id="rId74" w:history="1">
                <w:r w:rsidRPr="0092670F">
                  <w:rPr>
                    <w:rStyle w:val="Hyperlink"/>
                    <w:shd w:val="clear" w:color="auto" w:fill="FFFFFF"/>
                  </w:rPr>
                  <w:t>https://www.kaggle.com/muonneutrino/us-census-demographic-data</w:t>
                </w:r>
              </w:hyperlink>
              <w:r>
                <w:rPr>
                  <w:color w:val="333333"/>
                  <w:shd w:val="clear" w:color="auto" w:fill="FFFFFF"/>
                </w:rPr>
                <w:t>.</w:t>
              </w:r>
            </w:p>
            <w:p w:rsidR="00393F0D" w:rsidRPr="00E849A4" w:rsidRDefault="00393F0D" w:rsidP="00E43738">
              <w:pPr>
                <w:pStyle w:val="ListParagraph"/>
              </w:pPr>
            </w:p>
            <w:p w:rsidR="00E81978" w:rsidRPr="00617B09" w:rsidRDefault="00B35EC2" w:rsidP="009B57C3">
              <w:pPr>
                <w:pStyle w:val="ListParagraph"/>
              </w:pPr>
            </w:p>
          </w:sdtContent>
        </w:sdt>
      </w:sdtContent>
    </w:sdt>
    <w:p w:rsidR="00CB43C6" w:rsidRDefault="00CB43C6">
      <w:pPr>
        <w:pStyle w:val="SectionTitle"/>
      </w:pPr>
    </w:p>
    <w:sectPr w:rsidR="00CB43C6">
      <w:headerReference w:type="default" r:id="rId75"/>
      <w:headerReference w:type="first" r:id="rId7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5EC2" w:rsidRDefault="00B35EC2">
      <w:pPr>
        <w:spacing w:line="240" w:lineRule="auto"/>
      </w:pPr>
      <w:r>
        <w:separator/>
      </w:r>
    </w:p>
    <w:p w:rsidR="00B35EC2" w:rsidRDefault="00B35EC2"/>
  </w:endnote>
  <w:endnote w:type="continuationSeparator" w:id="0">
    <w:p w:rsidR="00B35EC2" w:rsidRDefault="00B35EC2">
      <w:pPr>
        <w:spacing w:line="240" w:lineRule="auto"/>
      </w:pPr>
      <w:r>
        <w:continuationSeparator/>
      </w:r>
    </w:p>
    <w:p w:rsidR="00B35EC2" w:rsidRDefault="00B35E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5EC2" w:rsidRDefault="00B35EC2">
      <w:pPr>
        <w:spacing w:line="240" w:lineRule="auto"/>
      </w:pPr>
      <w:r>
        <w:separator/>
      </w:r>
    </w:p>
    <w:p w:rsidR="00B35EC2" w:rsidRDefault="00B35EC2"/>
  </w:footnote>
  <w:footnote w:type="continuationSeparator" w:id="0">
    <w:p w:rsidR="00B35EC2" w:rsidRDefault="00B35EC2">
      <w:pPr>
        <w:spacing w:line="240" w:lineRule="auto"/>
      </w:pPr>
      <w:r>
        <w:continuationSeparator/>
      </w:r>
    </w:p>
    <w:p w:rsidR="00B35EC2" w:rsidRDefault="00B35E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4A5" w:rsidRDefault="00B35EC2">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704A5">
          <w:rPr>
            <w:rStyle w:val="Strong"/>
          </w:rPr>
          <w:t xml:space="preserve">Intermediate analytics: </w:t>
        </w:r>
        <w:r w:rsidR="00A216EA">
          <w:rPr>
            <w:rStyle w:val="Strong"/>
          </w:rPr>
          <w:t>Final Project</w:t>
        </w:r>
      </w:sdtContent>
    </w:sdt>
    <w:r w:rsidR="00C704A5">
      <w:rPr>
        <w:rStyle w:val="Strong"/>
      </w:rPr>
      <w:ptab w:relativeTo="margin" w:alignment="right" w:leader="none"/>
    </w:r>
    <w:r w:rsidR="00C704A5">
      <w:rPr>
        <w:rStyle w:val="Strong"/>
      </w:rPr>
      <w:fldChar w:fldCharType="begin"/>
    </w:r>
    <w:r w:rsidR="00C704A5">
      <w:rPr>
        <w:rStyle w:val="Strong"/>
      </w:rPr>
      <w:instrText xml:space="preserve"> PAGE   \* MERGEFORMAT </w:instrText>
    </w:r>
    <w:r w:rsidR="00C704A5">
      <w:rPr>
        <w:rStyle w:val="Strong"/>
      </w:rPr>
      <w:fldChar w:fldCharType="separate"/>
    </w:r>
    <w:r w:rsidR="00C704A5">
      <w:rPr>
        <w:rStyle w:val="Strong"/>
        <w:noProof/>
      </w:rPr>
      <w:t>8</w:t>
    </w:r>
    <w:r w:rsidR="00C704A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4A5" w:rsidRDefault="00C704A5">
    <w:pPr>
      <w:pStyle w:val="Header"/>
      <w:rPr>
        <w:rStyle w:val="Strong"/>
      </w:rPr>
    </w:pPr>
    <w:r>
      <w:t xml:space="preserve">Intermediate Analytics: </w:t>
    </w:r>
    <w:r w:rsidR="00A40DC1">
      <w:t>Final</w:t>
    </w:r>
    <w:r>
      <w:t xml:space="preserve"> Project</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52541A"/>
    <w:multiLevelType w:val="hybridMultilevel"/>
    <w:tmpl w:val="A896F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92F99"/>
    <w:multiLevelType w:val="hybridMultilevel"/>
    <w:tmpl w:val="CCAC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F62EA"/>
    <w:multiLevelType w:val="hybridMultilevel"/>
    <w:tmpl w:val="0B52C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2"/>
  </w:num>
  <w:num w:numId="13">
    <w:abstractNumId w:val="18"/>
  </w:num>
  <w:num w:numId="14">
    <w:abstractNumId w:val="17"/>
  </w:num>
  <w:num w:numId="15">
    <w:abstractNumId w:val="21"/>
  </w:num>
  <w:num w:numId="16">
    <w:abstractNumId w:val="12"/>
  </w:num>
  <w:num w:numId="17">
    <w:abstractNumId w:val="23"/>
  </w:num>
  <w:num w:numId="18">
    <w:abstractNumId w:val="14"/>
  </w:num>
  <w:num w:numId="19">
    <w:abstractNumId w:val="13"/>
  </w:num>
  <w:num w:numId="20">
    <w:abstractNumId w:val="16"/>
  </w:num>
  <w:num w:numId="21">
    <w:abstractNumId w:val="19"/>
  </w:num>
  <w:num w:numId="22">
    <w:abstractNumId w:val="20"/>
  </w:num>
  <w:num w:numId="23">
    <w:abstractNumId w:val="10"/>
  </w:num>
  <w:num w:numId="24">
    <w:abstractNumId w:val="15"/>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E7"/>
    <w:rsid w:val="00000971"/>
    <w:rsid w:val="0000740C"/>
    <w:rsid w:val="000156A5"/>
    <w:rsid w:val="00017081"/>
    <w:rsid w:val="00021457"/>
    <w:rsid w:val="000307F0"/>
    <w:rsid w:val="00031B3A"/>
    <w:rsid w:val="00032B4A"/>
    <w:rsid w:val="000449EE"/>
    <w:rsid w:val="00057CF2"/>
    <w:rsid w:val="00070145"/>
    <w:rsid w:val="00070157"/>
    <w:rsid w:val="00070900"/>
    <w:rsid w:val="00074FFB"/>
    <w:rsid w:val="00080D13"/>
    <w:rsid w:val="00083BB1"/>
    <w:rsid w:val="00083FFE"/>
    <w:rsid w:val="00085185"/>
    <w:rsid w:val="00085D43"/>
    <w:rsid w:val="00093A55"/>
    <w:rsid w:val="00095AA2"/>
    <w:rsid w:val="00096683"/>
    <w:rsid w:val="000A0ACF"/>
    <w:rsid w:val="000A1521"/>
    <w:rsid w:val="000A1B44"/>
    <w:rsid w:val="000A4EAC"/>
    <w:rsid w:val="000A60AB"/>
    <w:rsid w:val="000B22B3"/>
    <w:rsid w:val="000B41DA"/>
    <w:rsid w:val="000B4FDD"/>
    <w:rsid w:val="000C3C4B"/>
    <w:rsid w:val="000C5E4B"/>
    <w:rsid w:val="000D3F41"/>
    <w:rsid w:val="000E12CC"/>
    <w:rsid w:val="000E28DB"/>
    <w:rsid w:val="000E6147"/>
    <w:rsid w:val="000E67C5"/>
    <w:rsid w:val="000E69E8"/>
    <w:rsid w:val="000E6F3C"/>
    <w:rsid w:val="000F04DA"/>
    <w:rsid w:val="000F3D41"/>
    <w:rsid w:val="000F5C8D"/>
    <w:rsid w:val="000F5E8C"/>
    <w:rsid w:val="00103B49"/>
    <w:rsid w:val="0011555B"/>
    <w:rsid w:val="00121D23"/>
    <w:rsid w:val="00123642"/>
    <w:rsid w:val="00131C71"/>
    <w:rsid w:val="00137455"/>
    <w:rsid w:val="0014105B"/>
    <w:rsid w:val="00141076"/>
    <w:rsid w:val="001411F8"/>
    <w:rsid w:val="00155B0E"/>
    <w:rsid w:val="001571A3"/>
    <w:rsid w:val="00173E8B"/>
    <w:rsid w:val="001744C1"/>
    <w:rsid w:val="00176070"/>
    <w:rsid w:val="00177389"/>
    <w:rsid w:val="001901AF"/>
    <w:rsid w:val="00196F28"/>
    <w:rsid w:val="001A4385"/>
    <w:rsid w:val="001A6CDE"/>
    <w:rsid w:val="001B040F"/>
    <w:rsid w:val="001B3CFC"/>
    <w:rsid w:val="001B7E85"/>
    <w:rsid w:val="001C04C0"/>
    <w:rsid w:val="001C0D33"/>
    <w:rsid w:val="001C47B6"/>
    <w:rsid w:val="001D2E18"/>
    <w:rsid w:val="001D43CF"/>
    <w:rsid w:val="001E06EE"/>
    <w:rsid w:val="001E6A83"/>
    <w:rsid w:val="001F2BEB"/>
    <w:rsid w:val="001F56FF"/>
    <w:rsid w:val="001F6A37"/>
    <w:rsid w:val="00200C89"/>
    <w:rsid w:val="00202DFF"/>
    <w:rsid w:val="00204DA5"/>
    <w:rsid w:val="002138A9"/>
    <w:rsid w:val="002178D7"/>
    <w:rsid w:val="00236CB2"/>
    <w:rsid w:val="00255AA2"/>
    <w:rsid w:val="00257E43"/>
    <w:rsid w:val="00263777"/>
    <w:rsid w:val="00264AA3"/>
    <w:rsid w:val="00274B75"/>
    <w:rsid w:val="00275AB6"/>
    <w:rsid w:val="00277919"/>
    <w:rsid w:val="0028363C"/>
    <w:rsid w:val="00284793"/>
    <w:rsid w:val="002954F0"/>
    <w:rsid w:val="002A5A89"/>
    <w:rsid w:val="002B5D58"/>
    <w:rsid w:val="002C5710"/>
    <w:rsid w:val="002C7320"/>
    <w:rsid w:val="002D2095"/>
    <w:rsid w:val="002E0A30"/>
    <w:rsid w:val="002E388D"/>
    <w:rsid w:val="002F4212"/>
    <w:rsid w:val="003008B0"/>
    <w:rsid w:val="0030102A"/>
    <w:rsid w:val="0030135A"/>
    <w:rsid w:val="00302756"/>
    <w:rsid w:val="00305544"/>
    <w:rsid w:val="00305E6F"/>
    <w:rsid w:val="00307072"/>
    <w:rsid w:val="00312B4A"/>
    <w:rsid w:val="0031719A"/>
    <w:rsid w:val="00323C29"/>
    <w:rsid w:val="00327243"/>
    <w:rsid w:val="003275E1"/>
    <w:rsid w:val="003318B0"/>
    <w:rsid w:val="00336912"/>
    <w:rsid w:val="00343792"/>
    <w:rsid w:val="0034517F"/>
    <w:rsid w:val="00352B71"/>
    <w:rsid w:val="0035300D"/>
    <w:rsid w:val="00353AFF"/>
    <w:rsid w:val="00355DCA"/>
    <w:rsid w:val="003566E9"/>
    <w:rsid w:val="0036133B"/>
    <w:rsid w:val="00361400"/>
    <w:rsid w:val="00371756"/>
    <w:rsid w:val="00371B56"/>
    <w:rsid w:val="00373455"/>
    <w:rsid w:val="00374518"/>
    <w:rsid w:val="00375C8F"/>
    <w:rsid w:val="00376608"/>
    <w:rsid w:val="0037732E"/>
    <w:rsid w:val="00382CBB"/>
    <w:rsid w:val="0038394C"/>
    <w:rsid w:val="00384E7E"/>
    <w:rsid w:val="00387833"/>
    <w:rsid w:val="00393F0D"/>
    <w:rsid w:val="00396B3A"/>
    <w:rsid w:val="003A45F0"/>
    <w:rsid w:val="003A7B93"/>
    <w:rsid w:val="003B1083"/>
    <w:rsid w:val="003B16FF"/>
    <w:rsid w:val="003C0DF7"/>
    <w:rsid w:val="003C369A"/>
    <w:rsid w:val="003C42C3"/>
    <w:rsid w:val="003C4756"/>
    <w:rsid w:val="003C6509"/>
    <w:rsid w:val="003D1443"/>
    <w:rsid w:val="003D5FC1"/>
    <w:rsid w:val="003E240C"/>
    <w:rsid w:val="003E5D26"/>
    <w:rsid w:val="003F549F"/>
    <w:rsid w:val="0040119A"/>
    <w:rsid w:val="00407C18"/>
    <w:rsid w:val="00407D8C"/>
    <w:rsid w:val="00411491"/>
    <w:rsid w:val="00416BE6"/>
    <w:rsid w:val="0041714E"/>
    <w:rsid w:val="004171C7"/>
    <w:rsid w:val="00422A97"/>
    <w:rsid w:val="00430585"/>
    <w:rsid w:val="004321D1"/>
    <w:rsid w:val="004438C2"/>
    <w:rsid w:val="004473EC"/>
    <w:rsid w:val="004478EC"/>
    <w:rsid w:val="00456989"/>
    <w:rsid w:val="0046013B"/>
    <w:rsid w:val="00482BE5"/>
    <w:rsid w:val="00482CEB"/>
    <w:rsid w:val="00487296"/>
    <w:rsid w:val="0049305B"/>
    <w:rsid w:val="004936E1"/>
    <w:rsid w:val="00495D93"/>
    <w:rsid w:val="0049725B"/>
    <w:rsid w:val="004A490C"/>
    <w:rsid w:val="004A4C7C"/>
    <w:rsid w:val="004A5B9D"/>
    <w:rsid w:val="004B1233"/>
    <w:rsid w:val="004B1237"/>
    <w:rsid w:val="004B7C16"/>
    <w:rsid w:val="004C4057"/>
    <w:rsid w:val="004C7D2E"/>
    <w:rsid w:val="004D113F"/>
    <w:rsid w:val="004D19F9"/>
    <w:rsid w:val="004D1E3D"/>
    <w:rsid w:val="004D4937"/>
    <w:rsid w:val="004D6EEF"/>
    <w:rsid w:val="004E67E9"/>
    <w:rsid w:val="004F2081"/>
    <w:rsid w:val="0051039E"/>
    <w:rsid w:val="00512374"/>
    <w:rsid w:val="00513212"/>
    <w:rsid w:val="00521014"/>
    <w:rsid w:val="00541068"/>
    <w:rsid w:val="005417D8"/>
    <w:rsid w:val="0054690E"/>
    <w:rsid w:val="00551A02"/>
    <w:rsid w:val="005520A0"/>
    <w:rsid w:val="005534FA"/>
    <w:rsid w:val="00554844"/>
    <w:rsid w:val="00573444"/>
    <w:rsid w:val="005739CD"/>
    <w:rsid w:val="00594E44"/>
    <w:rsid w:val="00596869"/>
    <w:rsid w:val="005A344E"/>
    <w:rsid w:val="005A67A8"/>
    <w:rsid w:val="005A69CD"/>
    <w:rsid w:val="005B0B16"/>
    <w:rsid w:val="005B2DED"/>
    <w:rsid w:val="005B462C"/>
    <w:rsid w:val="005C0311"/>
    <w:rsid w:val="005C44F4"/>
    <w:rsid w:val="005C45D6"/>
    <w:rsid w:val="005D0BFB"/>
    <w:rsid w:val="005D3A03"/>
    <w:rsid w:val="005E0B9A"/>
    <w:rsid w:val="005E2C04"/>
    <w:rsid w:val="005E4127"/>
    <w:rsid w:val="005E4B99"/>
    <w:rsid w:val="005E5F68"/>
    <w:rsid w:val="005E65E7"/>
    <w:rsid w:val="005F2F4B"/>
    <w:rsid w:val="0060210C"/>
    <w:rsid w:val="00612E0C"/>
    <w:rsid w:val="0061324C"/>
    <w:rsid w:val="00616532"/>
    <w:rsid w:val="00617B09"/>
    <w:rsid w:val="006209C4"/>
    <w:rsid w:val="006233BE"/>
    <w:rsid w:val="0062341F"/>
    <w:rsid w:val="00624015"/>
    <w:rsid w:val="006243CF"/>
    <w:rsid w:val="00626258"/>
    <w:rsid w:val="006266FA"/>
    <w:rsid w:val="00634BE8"/>
    <w:rsid w:val="00640BCA"/>
    <w:rsid w:val="0064224E"/>
    <w:rsid w:val="006440B1"/>
    <w:rsid w:val="00655D2A"/>
    <w:rsid w:val="00661112"/>
    <w:rsid w:val="00661767"/>
    <w:rsid w:val="00664B8F"/>
    <w:rsid w:val="00666E83"/>
    <w:rsid w:val="00673500"/>
    <w:rsid w:val="0067511F"/>
    <w:rsid w:val="006767C3"/>
    <w:rsid w:val="0068456E"/>
    <w:rsid w:val="00687010"/>
    <w:rsid w:val="00687EB7"/>
    <w:rsid w:val="006908D5"/>
    <w:rsid w:val="00691FF9"/>
    <w:rsid w:val="006927BB"/>
    <w:rsid w:val="0069661A"/>
    <w:rsid w:val="006B53F5"/>
    <w:rsid w:val="006C47CD"/>
    <w:rsid w:val="006C4B9E"/>
    <w:rsid w:val="006C4DF8"/>
    <w:rsid w:val="006C61E7"/>
    <w:rsid w:val="006C67D4"/>
    <w:rsid w:val="006C7FB0"/>
    <w:rsid w:val="006D6F74"/>
    <w:rsid w:val="006E14FA"/>
    <w:rsid w:val="006E22CF"/>
    <w:rsid w:val="006E57D5"/>
    <w:rsid w:val="006F3FC5"/>
    <w:rsid w:val="006F4AFE"/>
    <w:rsid w:val="0070142C"/>
    <w:rsid w:val="00701E9F"/>
    <w:rsid w:val="007027F5"/>
    <w:rsid w:val="00702864"/>
    <w:rsid w:val="00710AE4"/>
    <w:rsid w:val="00710B94"/>
    <w:rsid w:val="007110C7"/>
    <w:rsid w:val="00712D08"/>
    <w:rsid w:val="00713B47"/>
    <w:rsid w:val="00713D9B"/>
    <w:rsid w:val="007245C4"/>
    <w:rsid w:val="007276BB"/>
    <w:rsid w:val="00727EE7"/>
    <w:rsid w:val="00734A57"/>
    <w:rsid w:val="00736316"/>
    <w:rsid w:val="007365E5"/>
    <w:rsid w:val="0074483A"/>
    <w:rsid w:val="00751EB5"/>
    <w:rsid w:val="00760724"/>
    <w:rsid w:val="007623FA"/>
    <w:rsid w:val="00762E40"/>
    <w:rsid w:val="007636D3"/>
    <w:rsid w:val="00766D3A"/>
    <w:rsid w:val="00772361"/>
    <w:rsid w:val="00787D51"/>
    <w:rsid w:val="0079050F"/>
    <w:rsid w:val="0079118C"/>
    <w:rsid w:val="00792C3D"/>
    <w:rsid w:val="00794A87"/>
    <w:rsid w:val="00794DF7"/>
    <w:rsid w:val="007A27E8"/>
    <w:rsid w:val="007A3D1F"/>
    <w:rsid w:val="007A3F02"/>
    <w:rsid w:val="007A42D1"/>
    <w:rsid w:val="007B545A"/>
    <w:rsid w:val="007C00A5"/>
    <w:rsid w:val="007C3308"/>
    <w:rsid w:val="007C6B66"/>
    <w:rsid w:val="007D2373"/>
    <w:rsid w:val="007D6317"/>
    <w:rsid w:val="007D6EC3"/>
    <w:rsid w:val="007E21DD"/>
    <w:rsid w:val="007F048B"/>
    <w:rsid w:val="007F0520"/>
    <w:rsid w:val="007F6121"/>
    <w:rsid w:val="007F6C93"/>
    <w:rsid w:val="008002C0"/>
    <w:rsid w:val="00803415"/>
    <w:rsid w:val="00804EDE"/>
    <w:rsid w:val="00812680"/>
    <w:rsid w:val="00816C6D"/>
    <w:rsid w:val="00823419"/>
    <w:rsid w:val="008264DA"/>
    <w:rsid w:val="00826E2E"/>
    <w:rsid w:val="0082706B"/>
    <w:rsid w:val="00842C6F"/>
    <w:rsid w:val="0084309F"/>
    <w:rsid w:val="0084663C"/>
    <w:rsid w:val="00866740"/>
    <w:rsid w:val="00867FEB"/>
    <w:rsid w:val="008708A1"/>
    <w:rsid w:val="008769FC"/>
    <w:rsid w:val="00877D26"/>
    <w:rsid w:val="008843EF"/>
    <w:rsid w:val="00885E7A"/>
    <w:rsid w:val="00896639"/>
    <w:rsid w:val="008A2DE6"/>
    <w:rsid w:val="008A3D22"/>
    <w:rsid w:val="008B2951"/>
    <w:rsid w:val="008C5323"/>
    <w:rsid w:val="008C6489"/>
    <w:rsid w:val="008D0732"/>
    <w:rsid w:val="008D3C61"/>
    <w:rsid w:val="008D48FF"/>
    <w:rsid w:val="008E1D1C"/>
    <w:rsid w:val="008F096E"/>
    <w:rsid w:val="008F17BC"/>
    <w:rsid w:val="008F4A9D"/>
    <w:rsid w:val="008F6838"/>
    <w:rsid w:val="008F7022"/>
    <w:rsid w:val="009049A0"/>
    <w:rsid w:val="00922C4A"/>
    <w:rsid w:val="009235BD"/>
    <w:rsid w:val="0092704E"/>
    <w:rsid w:val="009307FB"/>
    <w:rsid w:val="00933BBA"/>
    <w:rsid w:val="00936E4C"/>
    <w:rsid w:val="00940590"/>
    <w:rsid w:val="009519FA"/>
    <w:rsid w:val="00952867"/>
    <w:rsid w:val="009539F9"/>
    <w:rsid w:val="00953A3D"/>
    <w:rsid w:val="009628C6"/>
    <w:rsid w:val="00977F99"/>
    <w:rsid w:val="009828A1"/>
    <w:rsid w:val="009838AB"/>
    <w:rsid w:val="009953E7"/>
    <w:rsid w:val="009A68F4"/>
    <w:rsid w:val="009A6A3B"/>
    <w:rsid w:val="009A7809"/>
    <w:rsid w:val="009B2B3B"/>
    <w:rsid w:val="009B57C3"/>
    <w:rsid w:val="009C0C75"/>
    <w:rsid w:val="009C1160"/>
    <w:rsid w:val="009C269D"/>
    <w:rsid w:val="009C5752"/>
    <w:rsid w:val="009D0909"/>
    <w:rsid w:val="009D204A"/>
    <w:rsid w:val="009D68D3"/>
    <w:rsid w:val="009F0247"/>
    <w:rsid w:val="009F4F90"/>
    <w:rsid w:val="00A04A86"/>
    <w:rsid w:val="00A067CD"/>
    <w:rsid w:val="00A06EF2"/>
    <w:rsid w:val="00A14C58"/>
    <w:rsid w:val="00A16CA5"/>
    <w:rsid w:val="00A17389"/>
    <w:rsid w:val="00A20059"/>
    <w:rsid w:val="00A216EA"/>
    <w:rsid w:val="00A25D63"/>
    <w:rsid w:val="00A2606C"/>
    <w:rsid w:val="00A27F87"/>
    <w:rsid w:val="00A356D9"/>
    <w:rsid w:val="00A36B8C"/>
    <w:rsid w:val="00A40DC1"/>
    <w:rsid w:val="00A4204D"/>
    <w:rsid w:val="00A422E5"/>
    <w:rsid w:val="00A425E1"/>
    <w:rsid w:val="00A43DB1"/>
    <w:rsid w:val="00A46118"/>
    <w:rsid w:val="00A569EA"/>
    <w:rsid w:val="00A56D54"/>
    <w:rsid w:val="00A6084A"/>
    <w:rsid w:val="00A66AF4"/>
    <w:rsid w:val="00A724C2"/>
    <w:rsid w:val="00A75651"/>
    <w:rsid w:val="00A8188A"/>
    <w:rsid w:val="00A84FA5"/>
    <w:rsid w:val="00A9346E"/>
    <w:rsid w:val="00A9578B"/>
    <w:rsid w:val="00A9774A"/>
    <w:rsid w:val="00AA2C16"/>
    <w:rsid w:val="00AB2A0D"/>
    <w:rsid w:val="00AB45ED"/>
    <w:rsid w:val="00AB4A92"/>
    <w:rsid w:val="00AB5BDC"/>
    <w:rsid w:val="00AB6FDA"/>
    <w:rsid w:val="00AC25A3"/>
    <w:rsid w:val="00AC4C8E"/>
    <w:rsid w:val="00AD3672"/>
    <w:rsid w:val="00AD4D8C"/>
    <w:rsid w:val="00AE21F2"/>
    <w:rsid w:val="00AE337F"/>
    <w:rsid w:val="00AE4E79"/>
    <w:rsid w:val="00AE685E"/>
    <w:rsid w:val="00AE7023"/>
    <w:rsid w:val="00AF0DB8"/>
    <w:rsid w:val="00AF1921"/>
    <w:rsid w:val="00AF42FF"/>
    <w:rsid w:val="00AF76D4"/>
    <w:rsid w:val="00B079B7"/>
    <w:rsid w:val="00B11A32"/>
    <w:rsid w:val="00B13213"/>
    <w:rsid w:val="00B15380"/>
    <w:rsid w:val="00B21437"/>
    <w:rsid w:val="00B24A11"/>
    <w:rsid w:val="00B25171"/>
    <w:rsid w:val="00B35EC2"/>
    <w:rsid w:val="00B4317D"/>
    <w:rsid w:val="00B44F19"/>
    <w:rsid w:val="00B4777F"/>
    <w:rsid w:val="00B501E0"/>
    <w:rsid w:val="00B50BE3"/>
    <w:rsid w:val="00B6087F"/>
    <w:rsid w:val="00B747F0"/>
    <w:rsid w:val="00B7650F"/>
    <w:rsid w:val="00B7696D"/>
    <w:rsid w:val="00B81489"/>
    <w:rsid w:val="00B823AA"/>
    <w:rsid w:val="00B87110"/>
    <w:rsid w:val="00B92C6D"/>
    <w:rsid w:val="00BA06D3"/>
    <w:rsid w:val="00BA13D7"/>
    <w:rsid w:val="00BA45DB"/>
    <w:rsid w:val="00BA5C70"/>
    <w:rsid w:val="00BB2CEA"/>
    <w:rsid w:val="00BB6C6B"/>
    <w:rsid w:val="00BB76DC"/>
    <w:rsid w:val="00BC45BF"/>
    <w:rsid w:val="00BC6092"/>
    <w:rsid w:val="00BD0CDC"/>
    <w:rsid w:val="00BE00DC"/>
    <w:rsid w:val="00BE1512"/>
    <w:rsid w:val="00BE2133"/>
    <w:rsid w:val="00BE2FB6"/>
    <w:rsid w:val="00BE46A6"/>
    <w:rsid w:val="00BF4184"/>
    <w:rsid w:val="00C00483"/>
    <w:rsid w:val="00C0601E"/>
    <w:rsid w:val="00C12F2C"/>
    <w:rsid w:val="00C1399B"/>
    <w:rsid w:val="00C2075F"/>
    <w:rsid w:val="00C227A6"/>
    <w:rsid w:val="00C24741"/>
    <w:rsid w:val="00C27BA1"/>
    <w:rsid w:val="00C30DBA"/>
    <w:rsid w:val="00C31574"/>
    <w:rsid w:val="00C31C91"/>
    <w:rsid w:val="00C31D30"/>
    <w:rsid w:val="00C328C2"/>
    <w:rsid w:val="00C33328"/>
    <w:rsid w:val="00C41673"/>
    <w:rsid w:val="00C43B83"/>
    <w:rsid w:val="00C441A9"/>
    <w:rsid w:val="00C44B5B"/>
    <w:rsid w:val="00C55C0A"/>
    <w:rsid w:val="00C57749"/>
    <w:rsid w:val="00C60FEF"/>
    <w:rsid w:val="00C612BC"/>
    <w:rsid w:val="00C6317C"/>
    <w:rsid w:val="00C67262"/>
    <w:rsid w:val="00C704A5"/>
    <w:rsid w:val="00C705A6"/>
    <w:rsid w:val="00C73976"/>
    <w:rsid w:val="00C751A9"/>
    <w:rsid w:val="00C80792"/>
    <w:rsid w:val="00C80933"/>
    <w:rsid w:val="00C8645D"/>
    <w:rsid w:val="00C8653B"/>
    <w:rsid w:val="00C869B7"/>
    <w:rsid w:val="00C86B5C"/>
    <w:rsid w:val="00C9031A"/>
    <w:rsid w:val="00C90839"/>
    <w:rsid w:val="00C947A3"/>
    <w:rsid w:val="00C96677"/>
    <w:rsid w:val="00CA6490"/>
    <w:rsid w:val="00CB1388"/>
    <w:rsid w:val="00CB29F9"/>
    <w:rsid w:val="00CB43C6"/>
    <w:rsid w:val="00CB7814"/>
    <w:rsid w:val="00CC01E8"/>
    <w:rsid w:val="00CC0D84"/>
    <w:rsid w:val="00CC1617"/>
    <w:rsid w:val="00CC230C"/>
    <w:rsid w:val="00CD3B27"/>
    <w:rsid w:val="00CD6E39"/>
    <w:rsid w:val="00CE264C"/>
    <w:rsid w:val="00CE4AA9"/>
    <w:rsid w:val="00CE5869"/>
    <w:rsid w:val="00CF3A7A"/>
    <w:rsid w:val="00CF4DE3"/>
    <w:rsid w:val="00CF6C1C"/>
    <w:rsid w:val="00CF6E91"/>
    <w:rsid w:val="00CF7485"/>
    <w:rsid w:val="00D003C0"/>
    <w:rsid w:val="00D16A07"/>
    <w:rsid w:val="00D1768A"/>
    <w:rsid w:val="00D20F76"/>
    <w:rsid w:val="00D2236D"/>
    <w:rsid w:val="00D312B2"/>
    <w:rsid w:val="00D355A3"/>
    <w:rsid w:val="00D412E7"/>
    <w:rsid w:val="00D4216D"/>
    <w:rsid w:val="00D4511E"/>
    <w:rsid w:val="00D5090E"/>
    <w:rsid w:val="00D55E01"/>
    <w:rsid w:val="00D6235F"/>
    <w:rsid w:val="00D6257B"/>
    <w:rsid w:val="00D629FF"/>
    <w:rsid w:val="00D63400"/>
    <w:rsid w:val="00D74480"/>
    <w:rsid w:val="00D77C1E"/>
    <w:rsid w:val="00D8143C"/>
    <w:rsid w:val="00D838D9"/>
    <w:rsid w:val="00D85300"/>
    <w:rsid w:val="00D85B68"/>
    <w:rsid w:val="00D876DA"/>
    <w:rsid w:val="00D909E6"/>
    <w:rsid w:val="00D96762"/>
    <w:rsid w:val="00D97826"/>
    <w:rsid w:val="00DA0F73"/>
    <w:rsid w:val="00DB120A"/>
    <w:rsid w:val="00DB344D"/>
    <w:rsid w:val="00DC6CFC"/>
    <w:rsid w:val="00DC70DF"/>
    <w:rsid w:val="00DD469D"/>
    <w:rsid w:val="00DD5825"/>
    <w:rsid w:val="00DE2D18"/>
    <w:rsid w:val="00DE789A"/>
    <w:rsid w:val="00E06D79"/>
    <w:rsid w:val="00E1153B"/>
    <w:rsid w:val="00E2407C"/>
    <w:rsid w:val="00E24481"/>
    <w:rsid w:val="00E3086E"/>
    <w:rsid w:val="00E33F90"/>
    <w:rsid w:val="00E364FF"/>
    <w:rsid w:val="00E40D0F"/>
    <w:rsid w:val="00E42778"/>
    <w:rsid w:val="00E43738"/>
    <w:rsid w:val="00E47C9F"/>
    <w:rsid w:val="00E5103D"/>
    <w:rsid w:val="00E527E1"/>
    <w:rsid w:val="00E5327B"/>
    <w:rsid w:val="00E55136"/>
    <w:rsid w:val="00E55A42"/>
    <w:rsid w:val="00E56385"/>
    <w:rsid w:val="00E6004D"/>
    <w:rsid w:val="00E66F3A"/>
    <w:rsid w:val="00E67F2B"/>
    <w:rsid w:val="00E764E7"/>
    <w:rsid w:val="00E81978"/>
    <w:rsid w:val="00E81AF2"/>
    <w:rsid w:val="00E83400"/>
    <w:rsid w:val="00E8493C"/>
    <w:rsid w:val="00E849A4"/>
    <w:rsid w:val="00E91666"/>
    <w:rsid w:val="00E92BF4"/>
    <w:rsid w:val="00E94F57"/>
    <w:rsid w:val="00E96D39"/>
    <w:rsid w:val="00EA14FA"/>
    <w:rsid w:val="00EA6DA2"/>
    <w:rsid w:val="00EB68F8"/>
    <w:rsid w:val="00EC08C0"/>
    <w:rsid w:val="00EC0A0C"/>
    <w:rsid w:val="00EC2A05"/>
    <w:rsid w:val="00EC40D1"/>
    <w:rsid w:val="00EC428A"/>
    <w:rsid w:val="00EC6C9E"/>
    <w:rsid w:val="00ED2141"/>
    <w:rsid w:val="00ED25B6"/>
    <w:rsid w:val="00ED4FD2"/>
    <w:rsid w:val="00ED6479"/>
    <w:rsid w:val="00EE682A"/>
    <w:rsid w:val="00EF2CD0"/>
    <w:rsid w:val="00EF53E9"/>
    <w:rsid w:val="00EF5E8C"/>
    <w:rsid w:val="00EF6DBA"/>
    <w:rsid w:val="00F03CE1"/>
    <w:rsid w:val="00F05C78"/>
    <w:rsid w:val="00F10752"/>
    <w:rsid w:val="00F1084B"/>
    <w:rsid w:val="00F116C4"/>
    <w:rsid w:val="00F119D8"/>
    <w:rsid w:val="00F15DB3"/>
    <w:rsid w:val="00F21625"/>
    <w:rsid w:val="00F253AF"/>
    <w:rsid w:val="00F308EF"/>
    <w:rsid w:val="00F340EE"/>
    <w:rsid w:val="00F379B7"/>
    <w:rsid w:val="00F412EC"/>
    <w:rsid w:val="00F525FA"/>
    <w:rsid w:val="00F6238A"/>
    <w:rsid w:val="00F728BD"/>
    <w:rsid w:val="00F74706"/>
    <w:rsid w:val="00F829CE"/>
    <w:rsid w:val="00F87771"/>
    <w:rsid w:val="00FA507D"/>
    <w:rsid w:val="00FC0305"/>
    <w:rsid w:val="00FC0461"/>
    <w:rsid w:val="00FD7B72"/>
    <w:rsid w:val="00FE584D"/>
    <w:rsid w:val="00FE6741"/>
    <w:rsid w:val="00FF2002"/>
    <w:rsid w:val="00FF3712"/>
    <w:rsid w:val="00FF61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31A03"/>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kaggle.com/muonneutrino/us-census-demographic-data"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towardsdatascience.com/understanding-k-means-clustering-in-machine-learning-6a6e67336aa1"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rpubs.com/AnanyaDu/36129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tanford.edu/~cpiech/cs221/handouts/kmeans.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rpubs.com/gabrielmartos/ClusterAnalysis"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s://towardsdatascience.com/k-means-clustering-algorithm-applications-evaluation-methods-and-drawbacks-aa03e644b48a"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287080"/>
    <w:rsid w:val="0029201A"/>
    <w:rsid w:val="002E084A"/>
    <w:rsid w:val="003C0469"/>
    <w:rsid w:val="003E008A"/>
    <w:rsid w:val="004220BD"/>
    <w:rsid w:val="00436CCC"/>
    <w:rsid w:val="0090350F"/>
    <w:rsid w:val="00AF0B49"/>
    <w:rsid w:val="00B24621"/>
    <w:rsid w:val="00CA62B9"/>
    <w:rsid w:val="00D50BE6"/>
    <w:rsid w:val="00D90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paragraph" w:customStyle="1" w:styleId="F946DECB2ED44DC3A3F0DA470560B8BB">
    <w:name w:val="F946DECB2ED44DC3A3F0DA470560B8BB"/>
  </w:style>
  <w:style w:type="paragraph" w:customStyle="1" w:styleId="84EF80D71ADF47B794B8D69F63E486AF">
    <w:name w:val="84EF80D71ADF47B794B8D69F63E486AF"/>
  </w:style>
  <w:style w:type="paragraph" w:customStyle="1" w:styleId="12E9E39C3E15407893BD9E888383688A">
    <w:name w:val="12E9E39C3E15407893BD9E888383688A"/>
  </w:style>
  <w:style w:type="paragraph" w:customStyle="1" w:styleId="90F453E7027F4E0FAA72D07994340BB7">
    <w:name w:val="90F453E7027F4E0FAA72D07994340BB7"/>
  </w:style>
  <w:style w:type="paragraph" w:customStyle="1" w:styleId="08A9B07C362E4021B9EA865207ABCEEF">
    <w:name w:val="08A9B07C362E4021B9EA865207ABCEEF"/>
  </w:style>
  <w:style w:type="character" w:styleId="Emphasis">
    <w:name w:val="Emphasis"/>
    <w:basedOn w:val="DefaultParagraphFont"/>
    <w:uiPriority w:val="4"/>
    <w:unhideWhenUsed/>
    <w:qFormat/>
    <w:rPr>
      <w:i/>
      <w:iCs/>
    </w:rPr>
  </w:style>
  <w:style w:type="paragraph" w:customStyle="1" w:styleId="C6E28929317C4437A741FA80B92A2443">
    <w:name w:val="C6E28929317C4437A741FA80B92A2443"/>
  </w:style>
  <w:style w:type="paragraph" w:customStyle="1" w:styleId="294F0E7A4C874E21975B3E687EB2C9CD">
    <w:name w:val="294F0E7A4C874E21975B3E687EB2C9CD"/>
  </w:style>
  <w:style w:type="paragraph" w:customStyle="1" w:styleId="A530EF2EE93B4E399A549FA7155B541D">
    <w:name w:val="A530EF2EE93B4E399A549FA7155B541D"/>
  </w:style>
  <w:style w:type="paragraph" w:customStyle="1" w:styleId="8268A93329354C04AB75977C3D7F1A94">
    <w:name w:val="8268A93329354C04AB75977C3D7F1A94"/>
  </w:style>
  <w:style w:type="paragraph" w:customStyle="1" w:styleId="3E6FA2BC9A574FEA803894769DAF3C57">
    <w:name w:val="3E6FA2BC9A574FEA803894769DAF3C57"/>
  </w:style>
  <w:style w:type="paragraph" w:customStyle="1" w:styleId="8368DE00B4F54026947BA1B9EE0D026E">
    <w:name w:val="8368DE00B4F54026947BA1B9EE0D026E"/>
  </w:style>
  <w:style w:type="paragraph" w:customStyle="1" w:styleId="F5C0E0631A3644C0942D480401DFF3E7">
    <w:name w:val="F5C0E0631A3644C0942D480401DFF3E7"/>
  </w:style>
  <w:style w:type="paragraph" w:customStyle="1" w:styleId="4F48B0298D2C467FAE8C569D1A40371F">
    <w:name w:val="4F48B0298D2C467FAE8C569D1A40371F"/>
  </w:style>
  <w:style w:type="paragraph" w:customStyle="1" w:styleId="6FF5E3EC813344D8827D792560E5B5EC">
    <w:name w:val="6FF5E3EC813344D8827D792560E5B5EC"/>
  </w:style>
  <w:style w:type="paragraph" w:customStyle="1" w:styleId="A6794362BA2B480BB1EEE276F5106D11">
    <w:name w:val="A6794362BA2B480BB1EEE276F5106D11"/>
  </w:style>
  <w:style w:type="paragraph" w:customStyle="1" w:styleId="D6D6D713183F4149A80C0BE7E1372CDB">
    <w:name w:val="D6D6D713183F4149A80C0BE7E1372CDB"/>
  </w:style>
  <w:style w:type="paragraph" w:customStyle="1" w:styleId="EF8332F1D6FB431CB722D6D54A773A07">
    <w:name w:val="EF8332F1D6FB431CB722D6D54A773A07"/>
  </w:style>
  <w:style w:type="paragraph" w:customStyle="1" w:styleId="DF6CCD0B024F4FD29C13D95CFF30841C">
    <w:name w:val="DF6CCD0B024F4FD29C13D95CFF30841C"/>
  </w:style>
  <w:style w:type="paragraph" w:customStyle="1" w:styleId="59EA0739848A4C779590D61AF992718C">
    <w:name w:val="59EA0739848A4C779590D61AF992718C"/>
  </w:style>
  <w:style w:type="paragraph" w:customStyle="1" w:styleId="55B673D3FBC6468F9C2215C605976E4D">
    <w:name w:val="55B673D3FBC6468F9C2215C605976E4D"/>
  </w:style>
  <w:style w:type="paragraph" w:customStyle="1" w:styleId="93FD09A75607462E80AC5C2DB7543E8A">
    <w:name w:val="93FD09A75607462E80AC5C2DB7543E8A"/>
  </w:style>
  <w:style w:type="paragraph" w:customStyle="1" w:styleId="7CD37544A52D49F5B63EBD645D85B4CE">
    <w:name w:val="7CD37544A52D49F5B63EBD645D85B4CE"/>
  </w:style>
  <w:style w:type="paragraph" w:customStyle="1" w:styleId="2A4B34A1161B40ABA2E78CFA4FDE367D">
    <w:name w:val="2A4B34A1161B40ABA2E78CFA4FDE367D"/>
  </w:style>
  <w:style w:type="paragraph" w:customStyle="1" w:styleId="2705DEFE3DEC4FCEA5C3C61127DB6DA4">
    <w:name w:val="2705DEFE3DEC4FCEA5C3C61127DB6DA4"/>
  </w:style>
  <w:style w:type="paragraph" w:customStyle="1" w:styleId="D6E90A787E9D4110BF392BA1825FAF02">
    <w:name w:val="D6E90A787E9D4110BF392BA1825FAF02"/>
  </w:style>
  <w:style w:type="paragraph" w:customStyle="1" w:styleId="7B8E36451F334E379D76A749FAA88537">
    <w:name w:val="7B8E36451F334E379D76A749FAA88537"/>
  </w:style>
  <w:style w:type="paragraph" w:customStyle="1" w:styleId="A70DA555B38E4C15AAFB72E0966C3BFD">
    <w:name w:val="A70DA555B38E4C15AAFB72E0966C3BFD"/>
  </w:style>
  <w:style w:type="paragraph" w:customStyle="1" w:styleId="2ABF167362894D709FA633C5B1524C9A">
    <w:name w:val="2ABF167362894D709FA633C5B1524C9A"/>
  </w:style>
  <w:style w:type="paragraph" w:customStyle="1" w:styleId="838A515F7B8A4570BA79BB6BD838690A">
    <w:name w:val="838A515F7B8A4570BA79BB6BD838690A"/>
  </w:style>
  <w:style w:type="paragraph" w:customStyle="1" w:styleId="42D5627BC15D4A9CADC24EDE297D9979">
    <w:name w:val="42D5627BC15D4A9CADC24EDE297D9979"/>
  </w:style>
  <w:style w:type="paragraph" w:customStyle="1" w:styleId="4105D26E3D9749FFB38316BEDAB61AC0">
    <w:name w:val="4105D26E3D9749FFB38316BEDAB61AC0"/>
  </w:style>
  <w:style w:type="paragraph" w:customStyle="1" w:styleId="28595932806743BEAD4141F55601F436">
    <w:name w:val="28595932806743BEAD4141F55601F436"/>
  </w:style>
  <w:style w:type="paragraph" w:customStyle="1" w:styleId="A7B7108502D845D4B36A03E13D39345C">
    <w:name w:val="A7B7108502D845D4B36A03E13D39345C"/>
  </w:style>
  <w:style w:type="paragraph" w:customStyle="1" w:styleId="11A3D982258A46D4BC824BD44724035B">
    <w:name w:val="11A3D982258A46D4BC824BD44724035B"/>
  </w:style>
  <w:style w:type="paragraph" w:customStyle="1" w:styleId="3A8C386A503F4C97A583F3D9D5988712">
    <w:name w:val="3A8C386A503F4C97A583F3D9D5988712"/>
  </w:style>
  <w:style w:type="paragraph" w:customStyle="1" w:styleId="6C267BCADFCF43F1BC968941574FF6A0">
    <w:name w:val="6C267BCADFCF43F1BC968941574FF6A0"/>
  </w:style>
  <w:style w:type="paragraph" w:customStyle="1" w:styleId="84415CD4C69641299ED820AF913EE76D">
    <w:name w:val="84415CD4C69641299ED820AF913EE76D"/>
  </w:style>
  <w:style w:type="paragraph" w:customStyle="1" w:styleId="F219FCA5E8AE4C6B991D2C45A4F78CBD">
    <w:name w:val="F219FCA5E8AE4C6B991D2C45A4F78CBD"/>
  </w:style>
  <w:style w:type="paragraph" w:customStyle="1" w:styleId="16ED78CCE5144C99BDF25D57CC931D31">
    <w:name w:val="16ED78CCE5144C99BDF25D57CC931D31"/>
  </w:style>
  <w:style w:type="paragraph" w:customStyle="1" w:styleId="9F646F8BF9A2488CB5D56CFDF89B5DF1">
    <w:name w:val="9F646F8BF9A2488CB5D56CFDF89B5DF1"/>
  </w:style>
  <w:style w:type="paragraph" w:customStyle="1" w:styleId="8BDAB75F1F014CDD8F652A1F663D235A">
    <w:name w:val="8BDAB75F1F014CDD8F652A1F663D235A"/>
  </w:style>
  <w:style w:type="paragraph" w:customStyle="1" w:styleId="F409306D0A904F0CBE49B5AFA61B558E">
    <w:name w:val="F409306D0A904F0CBE49B5AFA61B558E"/>
  </w:style>
  <w:style w:type="paragraph" w:customStyle="1" w:styleId="323CEE2B301D46D99BD624F49C068886">
    <w:name w:val="323CEE2B301D46D99BD624F49C068886"/>
  </w:style>
  <w:style w:type="paragraph" w:customStyle="1" w:styleId="AF7747FA45A9476786F48CB97CAEDA77">
    <w:name w:val="AF7747FA45A9476786F48CB97CAEDA77"/>
  </w:style>
  <w:style w:type="paragraph" w:customStyle="1" w:styleId="F1BAAC01DB4D4BF9B3BAAB0CB034FC51">
    <w:name w:val="F1BAAC01DB4D4BF9B3BAAB0CB034FC51"/>
  </w:style>
  <w:style w:type="paragraph" w:customStyle="1" w:styleId="A69C1EE2CFF34B928178FE3AB91D909D">
    <w:name w:val="A69C1EE2CFF34B928178FE3AB91D909D"/>
  </w:style>
  <w:style w:type="paragraph" w:customStyle="1" w:styleId="9D4DA3B092FD42B7B2A212D6C36B7DB8">
    <w:name w:val="9D4DA3B092FD42B7B2A212D6C36B7DB8"/>
  </w:style>
  <w:style w:type="paragraph" w:customStyle="1" w:styleId="D035FEA76BD74508BC64A42B8BA217A9">
    <w:name w:val="D035FEA76BD74508BC64A42B8BA217A9"/>
  </w:style>
  <w:style w:type="paragraph" w:customStyle="1" w:styleId="54B30F3683CB463E96263325DB877476">
    <w:name w:val="54B30F3683CB463E96263325DB877476"/>
  </w:style>
  <w:style w:type="paragraph" w:customStyle="1" w:styleId="7FCD6618BF2B4A089B967338F5259D1A">
    <w:name w:val="7FCD6618BF2B4A089B967338F5259D1A"/>
  </w:style>
  <w:style w:type="paragraph" w:customStyle="1" w:styleId="089BB47254D44D4C9E99A6FA040B9EA6">
    <w:name w:val="089BB47254D44D4C9E99A6FA040B9EA6"/>
  </w:style>
  <w:style w:type="paragraph" w:customStyle="1" w:styleId="99F01569FE344C778FFBBDCFD0F1B9D0">
    <w:name w:val="99F01569FE344C778FFBBDCFD0F1B9D0"/>
  </w:style>
  <w:style w:type="paragraph" w:customStyle="1" w:styleId="F74E807C43A54320B9F2BC39729A34D3">
    <w:name w:val="F74E807C43A54320B9F2BC39729A34D3"/>
  </w:style>
  <w:style w:type="paragraph" w:customStyle="1" w:styleId="4AE891FB8D8246BF83C9EF3EF35709A3">
    <w:name w:val="4AE891FB8D8246BF83C9EF3EF35709A3"/>
  </w:style>
  <w:style w:type="paragraph" w:customStyle="1" w:styleId="7C99D3A8792648EDADD6283EE7C11358">
    <w:name w:val="7C99D3A8792648EDADD6283EE7C11358"/>
  </w:style>
  <w:style w:type="paragraph" w:customStyle="1" w:styleId="14186B54B0064DB3BB2695D25C58304C">
    <w:name w:val="14186B54B0064DB3BB2695D25C58304C"/>
  </w:style>
  <w:style w:type="paragraph" w:customStyle="1" w:styleId="10AB0B49989C49A5BC9B067154DEA2E8">
    <w:name w:val="10AB0B49989C49A5BC9B067154DEA2E8"/>
  </w:style>
  <w:style w:type="paragraph" w:customStyle="1" w:styleId="10AF2F1FA4024A62875F9507297E7A2E">
    <w:name w:val="10AF2F1FA4024A62875F9507297E7A2E"/>
  </w:style>
  <w:style w:type="paragraph" w:customStyle="1" w:styleId="4C1325B4D9664A88970723EE430D31C9">
    <w:name w:val="4C1325B4D9664A88970723EE430D31C9"/>
  </w:style>
  <w:style w:type="paragraph" w:customStyle="1" w:styleId="CC72FE3A033D4A86AA84981847CBF818">
    <w:name w:val="CC72FE3A033D4A86AA84981847CBF818"/>
  </w:style>
  <w:style w:type="paragraph" w:customStyle="1" w:styleId="3E913141CF014BD8A98875E895EB568B">
    <w:name w:val="3E913141CF014BD8A98875E895EB568B"/>
  </w:style>
  <w:style w:type="paragraph" w:customStyle="1" w:styleId="4EBD206B8DC046CDB43614656AD85C21">
    <w:name w:val="4EBD206B8DC046CDB43614656AD85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Intermediate analytics: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D6794-81B5-44FD-BD16-6BAD081AD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8843</TotalTime>
  <Pages>26</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Final Project Prelim Analysis Report</vt:lpstr>
    </vt:vector>
  </TitlesOfParts>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Analysis Report</dc:title>
  <dc:subject/>
  <dc:creator>shivani sharma</dc:creator>
  <cp:keywords/>
  <dc:description/>
  <cp:lastModifiedBy>shivani sharma</cp:lastModifiedBy>
  <cp:revision>545</cp:revision>
  <dcterms:created xsi:type="dcterms:W3CDTF">2019-11-03T00:27:00Z</dcterms:created>
  <dcterms:modified xsi:type="dcterms:W3CDTF">2019-12-12T23:36:00Z</dcterms:modified>
</cp:coreProperties>
</file>